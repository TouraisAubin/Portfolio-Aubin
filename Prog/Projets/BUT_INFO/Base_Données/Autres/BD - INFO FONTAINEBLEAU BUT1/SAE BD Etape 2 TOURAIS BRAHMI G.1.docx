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BC75B" w14:textId="3AFC67DC"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719A4C0D" wp14:editId="47647081">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F680F"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33CE059" wp14:editId="0177AE39">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02A9329" w14:textId="77777777" w:rsidTr="00AB02A7">
        <w:trPr>
          <w:trHeight w:val="1894"/>
        </w:trPr>
        <w:tc>
          <w:tcPr>
            <w:tcW w:w="5580" w:type="dxa"/>
            <w:tcBorders>
              <w:top w:val="nil"/>
              <w:left w:val="nil"/>
              <w:bottom w:val="nil"/>
              <w:right w:val="nil"/>
            </w:tcBorders>
          </w:tcPr>
          <w:p w14:paraId="057BBB17" w14:textId="234CD4F2" w:rsidR="00D077E9" w:rsidRDefault="003D4A2C" w:rsidP="00AB02A7">
            <w:r>
              <w:rPr>
                <w:noProof/>
                <w:lang w:val="en-US" w:eastAsia="zh-CN"/>
              </w:rPr>
              <mc:AlternateContent>
                <mc:Choice Requires="wps">
                  <w:drawing>
                    <wp:inline distT="0" distB="0" distL="0" distR="0" wp14:anchorId="55921BE8" wp14:editId="614584DF">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6103512" w14:textId="77777777" w:rsidR="003D4A2C" w:rsidRDefault="003D4A2C" w:rsidP="003D4A2C">
                                  <w:pPr>
                                    <w:pStyle w:val="Titre"/>
                                    <w:spacing w:after="0"/>
                                    <w:rPr>
                                      <w:lang w:bidi="fr-FR"/>
                                    </w:rPr>
                                  </w:pPr>
                                  <w:r>
                                    <w:rPr>
                                      <w:lang w:bidi="fr-FR"/>
                                    </w:rPr>
                                    <w:t xml:space="preserve">SAE 1.04 </w:t>
                                  </w:r>
                                </w:p>
                                <w:p w14:paraId="56D0CCC7" w14:textId="77777777" w:rsidR="003D4A2C" w:rsidRPr="00D86945" w:rsidRDefault="003D4A2C" w:rsidP="003D4A2C">
                                  <w:pPr>
                                    <w:pStyle w:val="Titre"/>
                                    <w:spacing w:after="0"/>
                                  </w:pPr>
                                  <w:r>
                                    <w:rPr>
                                      <w:lang w:bidi="fr-FR"/>
                                    </w:rPr>
                                    <w:t>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5921BE8"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26103512" w14:textId="77777777" w:rsidR="003D4A2C" w:rsidRDefault="003D4A2C" w:rsidP="003D4A2C">
                            <w:pPr>
                              <w:pStyle w:val="Titre"/>
                              <w:spacing w:after="0"/>
                              <w:rPr>
                                <w:lang w:bidi="fr-FR"/>
                              </w:rPr>
                            </w:pPr>
                            <w:r>
                              <w:rPr>
                                <w:lang w:bidi="fr-FR"/>
                              </w:rPr>
                              <w:t xml:space="preserve">SAE 1.04 </w:t>
                            </w:r>
                          </w:p>
                          <w:p w14:paraId="56D0CCC7" w14:textId="77777777" w:rsidR="003D4A2C" w:rsidRPr="00D86945" w:rsidRDefault="003D4A2C" w:rsidP="003D4A2C">
                            <w:pPr>
                              <w:pStyle w:val="Titre"/>
                              <w:spacing w:after="0"/>
                            </w:pPr>
                            <w:r>
                              <w:rPr>
                                <w:lang w:bidi="fr-FR"/>
                              </w:rPr>
                              <w:t>Base de Données</w:t>
                            </w:r>
                          </w:p>
                        </w:txbxContent>
                      </v:textbox>
                      <w10:anchorlock/>
                    </v:shape>
                  </w:pict>
                </mc:Fallback>
              </mc:AlternateContent>
            </w:r>
          </w:p>
          <w:p w14:paraId="07452EA7" w14:textId="77777777" w:rsidR="00D077E9" w:rsidRDefault="00D077E9" w:rsidP="00AB02A7">
            <w:r>
              <w:rPr>
                <w:noProof/>
                <w:lang w:val="en-US" w:eastAsia="zh-CN"/>
              </w:rPr>
              <mc:AlternateContent>
                <mc:Choice Requires="wps">
                  <w:drawing>
                    <wp:inline distT="0" distB="0" distL="0" distR="0" wp14:anchorId="54F3193B" wp14:editId="0D1BDDF4">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900CD6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2D4ADA5D" w14:textId="77777777" w:rsidR="003D4A2C" w:rsidRDefault="003D4A2C" w:rsidP="00AB02A7"/>
          <w:p w14:paraId="76C50A57" w14:textId="2BA7E513" w:rsidR="003D4A2C" w:rsidRDefault="003D4A2C" w:rsidP="00AB02A7"/>
        </w:tc>
      </w:tr>
      <w:tr w:rsidR="00D077E9" w14:paraId="7A25EF1D" w14:textId="77777777" w:rsidTr="00270C80">
        <w:trPr>
          <w:trHeight w:val="7305"/>
        </w:trPr>
        <w:tc>
          <w:tcPr>
            <w:tcW w:w="5580" w:type="dxa"/>
            <w:tcBorders>
              <w:top w:val="nil"/>
              <w:left w:val="nil"/>
              <w:bottom w:val="nil"/>
              <w:right w:val="nil"/>
            </w:tcBorders>
          </w:tcPr>
          <w:p w14:paraId="7C5C4091" w14:textId="21E3D0E8" w:rsidR="00D077E9" w:rsidRDefault="003D4A2C" w:rsidP="00AB02A7">
            <w:pPr>
              <w:rPr>
                <w:noProof/>
              </w:rPr>
            </w:pPr>
            <w:r>
              <w:rPr>
                <w:noProof/>
                <w:lang w:val="en-US" w:eastAsia="zh-CN"/>
              </w:rPr>
              <mc:AlternateContent>
                <mc:Choice Requires="wps">
                  <w:drawing>
                    <wp:inline distT="0" distB="0" distL="0" distR="0" wp14:anchorId="3BD21EAB" wp14:editId="6EF526C5">
                      <wp:extent cx="3448050" cy="3974123"/>
                      <wp:effectExtent l="0" t="0" r="0" b="7620"/>
                      <wp:docPr id="9" name="Zone de texte 8"/>
                      <wp:cNvGraphicFramePr/>
                      <a:graphic xmlns:a="http://schemas.openxmlformats.org/drawingml/2006/main">
                        <a:graphicData uri="http://schemas.microsoft.com/office/word/2010/wordprocessingShape">
                          <wps:wsp>
                            <wps:cNvSpPr txBox="1"/>
                            <wps:spPr>
                              <a:xfrm>
                                <a:off x="0" y="0"/>
                                <a:ext cx="3448050" cy="3974123"/>
                              </a:xfrm>
                              <a:prstGeom prst="rect">
                                <a:avLst/>
                              </a:prstGeom>
                              <a:noFill/>
                              <a:ln w="6350">
                                <a:noFill/>
                              </a:ln>
                            </wps:spPr>
                            <wps:txbx>
                              <w:txbxContent>
                                <w:p w14:paraId="223D80B8" w14:textId="77777777" w:rsidR="003D4A2C" w:rsidRDefault="003D4A2C" w:rsidP="003D4A2C">
                                  <w:pPr>
                                    <w:pStyle w:val="Titre"/>
                                    <w:spacing w:after="0"/>
                                    <w:jc w:val="center"/>
                                    <w:rPr>
                                      <w:sz w:val="48"/>
                                      <w:szCs w:val="40"/>
                                    </w:rPr>
                                  </w:pPr>
                                </w:p>
                                <w:p w14:paraId="3E57F8E8" w14:textId="77777777" w:rsidR="003D4A2C" w:rsidRDefault="003D4A2C" w:rsidP="003D4A2C">
                                  <w:pPr>
                                    <w:pStyle w:val="Titre"/>
                                    <w:spacing w:after="0"/>
                                    <w:jc w:val="center"/>
                                    <w:rPr>
                                      <w:sz w:val="48"/>
                                      <w:szCs w:val="40"/>
                                    </w:rPr>
                                  </w:pPr>
                                </w:p>
                                <w:p w14:paraId="159C227D" w14:textId="2C7FCFE9" w:rsidR="003D4A2C" w:rsidRPr="003D4A2C" w:rsidRDefault="003D4A2C" w:rsidP="003D4A2C">
                                  <w:pPr>
                                    <w:pStyle w:val="Titre"/>
                                    <w:spacing w:after="0"/>
                                    <w:jc w:val="center"/>
                                    <w:rPr>
                                      <w:sz w:val="48"/>
                                      <w:szCs w:val="40"/>
                                    </w:rPr>
                                  </w:pPr>
                                  <w:r w:rsidRPr="003D4A2C">
                                    <w:rPr>
                                      <w:sz w:val="48"/>
                                      <w:szCs w:val="40"/>
                                    </w:rPr>
                                    <w:t>BUT 1.</w:t>
                                  </w:r>
                                </w:p>
                                <w:p w14:paraId="288520A8" w14:textId="6E8F6D00" w:rsidR="003D4A2C" w:rsidRPr="003D4A2C" w:rsidRDefault="003D4A2C" w:rsidP="003D4A2C">
                                  <w:pPr>
                                    <w:pStyle w:val="Titre"/>
                                    <w:spacing w:after="0"/>
                                    <w:jc w:val="center"/>
                                    <w:rPr>
                                      <w:sz w:val="48"/>
                                      <w:szCs w:val="40"/>
                                    </w:rPr>
                                  </w:pPr>
                                  <w:r w:rsidRPr="003D4A2C">
                                    <w:rPr>
                                      <w:sz w:val="48"/>
                                      <w:szCs w:val="40"/>
                                    </w:rPr>
                                    <w:t xml:space="preserve">Informatique </w:t>
                                  </w:r>
                                </w:p>
                                <w:p w14:paraId="0F5579E3" w14:textId="09C114E5" w:rsidR="003D4A2C" w:rsidRDefault="003D4A2C" w:rsidP="003D4A2C">
                                  <w:pPr>
                                    <w:pStyle w:val="Titre"/>
                                    <w:spacing w:after="0"/>
                                    <w:jc w:val="center"/>
                                    <w:rPr>
                                      <w:sz w:val="48"/>
                                      <w:szCs w:val="40"/>
                                    </w:rPr>
                                  </w:pPr>
                                  <w:r w:rsidRPr="003D4A2C">
                                    <w:rPr>
                                      <w:sz w:val="48"/>
                                      <w:szCs w:val="40"/>
                                    </w:rPr>
                                    <w:t>Groupe 1</w:t>
                                  </w:r>
                                </w:p>
                                <w:p w14:paraId="4F4B5255" w14:textId="17A2691D" w:rsidR="000857E1" w:rsidRDefault="000857E1" w:rsidP="003D4A2C">
                                  <w:pPr>
                                    <w:pStyle w:val="Titre"/>
                                    <w:spacing w:after="0"/>
                                    <w:jc w:val="center"/>
                                    <w:rPr>
                                      <w:sz w:val="48"/>
                                      <w:szCs w:val="40"/>
                                    </w:rPr>
                                  </w:pPr>
                                </w:p>
                                <w:p w14:paraId="4CA73608" w14:textId="44214AC6" w:rsidR="000857E1" w:rsidRDefault="000857E1" w:rsidP="003D4A2C">
                                  <w:pPr>
                                    <w:pStyle w:val="Titre"/>
                                    <w:spacing w:after="0"/>
                                    <w:jc w:val="center"/>
                                    <w:rPr>
                                      <w:sz w:val="32"/>
                                      <w:szCs w:val="24"/>
                                    </w:rPr>
                                  </w:pPr>
                                  <w:r w:rsidRPr="000857E1">
                                    <w:rPr>
                                      <w:sz w:val="32"/>
                                      <w:szCs w:val="24"/>
                                      <w:u w:val="single"/>
                                    </w:rPr>
                                    <w:t>Page 2</w:t>
                                  </w:r>
                                  <w:r w:rsidRPr="000857E1">
                                    <w:rPr>
                                      <w:sz w:val="32"/>
                                      <w:szCs w:val="24"/>
                                    </w:rPr>
                                    <w:t xml:space="preserve"> : </w:t>
                                  </w:r>
                                  <w:r w:rsidR="008A31CF">
                                    <w:rPr>
                                      <w:sz w:val="32"/>
                                      <w:szCs w:val="24"/>
                                    </w:rPr>
                                    <w:t>Schéma de Base de Données</w:t>
                                  </w:r>
                                </w:p>
                                <w:p w14:paraId="1C445E67" w14:textId="77777777" w:rsidR="000857E1" w:rsidRDefault="000857E1" w:rsidP="003D4A2C">
                                  <w:pPr>
                                    <w:pStyle w:val="Titre"/>
                                    <w:spacing w:after="0"/>
                                    <w:jc w:val="center"/>
                                    <w:rPr>
                                      <w:sz w:val="32"/>
                                      <w:szCs w:val="24"/>
                                    </w:rPr>
                                  </w:pPr>
                                </w:p>
                                <w:p w14:paraId="1B688167" w14:textId="4ED14545" w:rsidR="000857E1" w:rsidRDefault="000857E1" w:rsidP="003D4A2C">
                                  <w:pPr>
                                    <w:pStyle w:val="Titre"/>
                                    <w:spacing w:after="0"/>
                                    <w:jc w:val="center"/>
                                    <w:rPr>
                                      <w:sz w:val="32"/>
                                      <w:szCs w:val="24"/>
                                    </w:rPr>
                                  </w:pPr>
                                  <w:r w:rsidRPr="000857E1">
                                    <w:rPr>
                                      <w:sz w:val="32"/>
                                      <w:szCs w:val="24"/>
                                      <w:u w:val="single"/>
                                    </w:rPr>
                                    <w:t xml:space="preserve">Page </w:t>
                                  </w:r>
                                  <w:r w:rsidR="00494981">
                                    <w:rPr>
                                      <w:sz w:val="32"/>
                                      <w:szCs w:val="24"/>
                                      <w:u w:val="single"/>
                                    </w:rPr>
                                    <w:t xml:space="preserve">2 - </w:t>
                                  </w:r>
                                  <w:r w:rsidR="0036685B">
                                    <w:rPr>
                                      <w:sz w:val="32"/>
                                      <w:szCs w:val="24"/>
                                      <w:u w:val="single"/>
                                    </w:rPr>
                                    <w:t>4</w:t>
                                  </w:r>
                                  <w:r>
                                    <w:rPr>
                                      <w:sz w:val="32"/>
                                      <w:szCs w:val="24"/>
                                    </w:rPr>
                                    <w:t xml:space="preserve"> : </w:t>
                                  </w:r>
                                  <w:r w:rsidR="006355AD">
                                    <w:rPr>
                                      <w:sz w:val="32"/>
                                      <w:szCs w:val="24"/>
                                    </w:rPr>
                                    <w:t>Requêtes CREATE TABLE</w:t>
                                  </w:r>
                                </w:p>
                                <w:p w14:paraId="707B745C" w14:textId="77777777" w:rsidR="000857E1" w:rsidRDefault="000857E1" w:rsidP="003D4A2C">
                                  <w:pPr>
                                    <w:pStyle w:val="Titre"/>
                                    <w:spacing w:after="0"/>
                                    <w:jc w:val="center"/>
                                    <w:rPr>
                                      <w:sz w:val="32"/>
                                      <w:szCs w:val="24"/>
                                    </w:rPr>
                                  </w:pPr>
                                </w:p>
                                <w:p w14:paraId="3159AB25" w14:textId="420310FA" w:rsidR="000857E1" w:rsidRPr="000857E1" w:rsidRDefault="000857E1" w:rsidP="003D4A2C">
                                  <w:pPr>
                                    <w:pStyle w:val="Titre"/>
                                    <w:spacing w:after="0"/>
                                    <w:jc w:val="center"/>
                                    <w:rPr>
                                      <w:sz w:val="32"/>
                                      <w:szCs w:val="24"/>
                                    </w:rPr>
                                  </w:pPr>
                                  <w:r w:rsidRPr="000857E1">
                                    <w:rPr>
                                      <w:sz w:val="32"/>
                                      <w:szCs w:val="24"/>
                                      <w:u w:val="single"/>
                                    </w:rPr>
                                    <w:t xml:space="preserve">Pages </w:t>
                                  </w:r>
                                  <w:r w:rsidR="0036685B">
                                    <w:rPr>
                                      <w:sz w:val="32"/>
                                      <w:szCs w:val="24"/>
                                      <w:u w:val="single"/>
                                    </w:rPr>
                                    <w:t>4 - 5</w:t>
                                  </w:r>
                                  <w:r>
                                    <w:rPr>
                                      <w:sz w:val="32"/>
                                      <w:szCs w:val="24"/>
                                    </w:rPr>
                                    <w:t> : Méthodes Utilisées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D21EAB" id="_x0000_t202" coordsize="21600,21600" o:spt="202" path="m,l,21600r21600,l21600,xe">
                      <v:stroke joinstyle="miter"/>
                      <v:path gradientshapeok="t" o:connecttype="rect"/>
                    </v:shapetype>
                    <v:shape id="_x0000_s1027" type="#_x0000_t202" style="width:271.5pt;height:3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" filled="f" stroked="f" strokeweight=".5pt">
                      <v:textbox>
                        <w:txbxContent>
                          <w:p w14:paraId="223D80B8" w14:textId="77777777" w:rsidR="003D4A2C" w:rsidRDefault="003D4A2C" w:rsidP="003D4A2C">
                            <w:pPr>
                              <w:pStyle w:val="Titre"/>
                              <w:spacing w:after="0"/>
                              <w:jc w:val="center"/>
                              <w:rPr>
                                <w:sz w:val="48"/>
                                <w:szCs w:val="40"/>
                              </w:rPr>
                            </w:pPr>
                          </w:p>
                          <w:p w14:paraId="3E57F8E8" w14:textId="77777777" w:rsidR="003D4A2C" w:rsidRDefault="003D4A2C" w:rsidP="003D4A2C">
                            <w:pPr>
                              <w:pStyle w:val="Titre"/>
                              <w:spacing w:after="0"/>
                              <w:jc w:val="center"/>
                              <w:rPr>
                                <w:sz w:val="48"/>
                                <w:szCs w:val="40"/>
                              </w:rPr>
                            </w:pPr>
                          </w:p>
                          <w:p w14:paraId="159C227D" w14:textId="2C7FCFE9" w:rsidR="003D4A2C" w:rsidRPr="003D4A2C" w:rsidRDefault="003D4A2C" w:rsidP="003D4A2C">
                            <w:pPr>
                              <w:pStyle w:val="Titre"/>
                              <w:spacing w:after="0"/>
                              <w:jc w:val="center"/>
                              <w:rPr>
                                <w:sz w:val="48"/>
                                <w:szCs w:val="40"/>
                              </w:rPr>
                            </w:pPr>
                            <w:r w:rsidRPr="003D4A2C">
                              <w:rPr>
                                <w:sz w:val="48"/>
                                <w:szCs w:val="40"/>
                              </w:rPr>
                              <w:t>BUT 1.</w:t>
                            </w:r>
                          </w:p>
                          <w:p w14:paraId="288520A8" w14:textId="6E8F6D00" w:rsidR="003D4A2C" w:rsidRPr="003D4A2C" w:rsidRDefault="003D4A2C" w:rsidP="003D4A2C">
                            <w:pPr>
                              <w:pStyle w:val="Titre"/>
                              <w:spacing w:after="0"/>
                              <w:jc w:val="center"/>
                              <w:rPr>
                                <w:sz w:val="48"/>
                                <w:szCs w:val="40"/>
                              </w:rPr>
                            </w:pPr>
                            <w:r w:rsidRPr="003D4A2C">
                              <w:rPr>
                                <w:sz w:val="48"/>
                                <w:szCs w:val="40"/>
                              </w:rPr>
                              <w:t xml:space="preserve">Informatique </w:t>
                            </w:r>
                          </w:p>
                          <w:p w14:paraId="0F5579E3" w14:textId="09C114E5" w:rsidR="003D4A2C" w:rsidRDefault="003D4A2C" w:rsidP="003D4A2C">
                            <w:pPr>
                              <w:pStyle w:val="Titre"/>
                              <w:spacing w:after="0"/>
                              <w:jc w:val="center"/>
                              <w:rPr>
                                <w:sz w:val="48"/>
                                <w:szCs w:val="40"/>
                              </w:rPr>
                            </w:pPr>
                            <w:r w:rsidRPr="003D4A2C">
                              <w:rPr>
                                <w:sz w:val="48"/>
                                <w:szCs w:val="40"/>
                              </w:rPr>
                              <w:t>Groupe 1</w:t>
                            </w:r>
                          </w:p>
                          <w:p w14:paraId="4F4B5255" w14:textId="17A2691D" w:rsidR="000857E1" w:rsidRDefault="000857E1" w:rsidP="003D4A2C">
                            <w:pPr>
                              <w:pStyle w:val="Titre"/>
                              <w:spacing w:after="0"/>
                              <w:jc w:val="center"/>
                              <w:rPr>
                                <w:sz w:val="48"/>
                                <w:szCs w:val="40"/>
                              </w:rPr>
                            </w:pPr>
                          </w:p>
                          <w:p w14:paraId="4CA73608" w14:textId="44214AC6" w:rsidR="000857E1" w:rsidRDefault="000857E1" w:rsidP="003D4A2C">
                            <w:pPr>
                              <w:pStyle w:val="Titre"/>
                              <w:spacing w:after="0"/>
                              <w:jc w:val="center"/>
                              <w:rPr>
                                <w:sz w:val="32"/>
                                <w:szCs w:val="24"/>
                              </w:rPr>
                            </w:pPr>
                            <w:r w:rsidRPr="000857E1">
                              <w:rPr>
                                <w:sz w:val="32"/>
                                <w:szCs w:val="24"/>
                                <w:u w:val="single"/>
                              </w:rPr>
                              <w:t>Page 2</w:t>
                            </w:r>
                            <w:r w:rsidRPr="000857E1">
                              <w:rPr>
                                <w:sz w:val="32"/>
                                <w:szCs w:val="24"/>
                              </w:rPr>
                              <w:t xml:space="preserve"> : </w:t>
                            </w:r>
                            <w:r w:rsidR="008A31CF">
                              <w:rPr>
                                <w:sz w:val="32"/>
                                <w:szCs w:val="24"/>
                              </w:rPr>
                              <w:t>Schéma de Base de Données</w:t>
                            </w:r>
                          </w:p>
                          <w:p w14:paraId="1C445E67" w14:textId="77777777" w:rsidR="000857E1" w:rsidRDefault="000857E1" w:rsidP="003D4A2C">
                            <w:pPr>
                              <w:pStyle w:val="Titre"/>
                              <w:spacing w:after="0"/>
                              <w:jc w:val="center"/>
                              <w:rPr>
                                <w:sz w:val="32"/>
                                <w:szCs w:val="24"/>
                              </w:rPr>
                            </w:pPr>
                          </w:p>
                          <w:p w14:paraId="1B688167" w14:textId="4ED14545" w:rsidR="000857E1" w:rsidRDefault="000857E1" w:rsidP="003D4A2C">
                            <w:pPr>
                              <w:pStyle w:val="Titre"/>
                              <w:spacing w:after="0"/>
                              <w:jc w:val="center"/>
                              <w:rPr>
                                <w:sz w:val="32"/>
                                <w:szCs w:val="24"/>
                              </w:rPr>
                            </w:pPr>
                            <w:r w:rsidRPr="000857E1">
                              <w:rPr>
                                <w:sz w:val="32"/>
                                <w:szCs w:val="24"/>
                                <w:u w:val="single"/>
                              </w:rPr>
                              <w:t xml:space="preserve">Page </w:t>
                            </w:r>
                            <w:r w:rsidR="00494981">
                              <w:rPr>
                                <w:sz w:val="32"/>
                                <w:szCs w:val="24"/>
                                <w:u w:val="single"/>
                              </w:rPr>
                              <w:t xml:space="preserve">2 - </w:t>
                            </w:r>
                            <w:r w:rsidR="0036685B">
                              <w:rPr>
                                <w:sz w:val="32"/>
                                <w:szCs w:val="24"/>
                                <w:u w:val="single"/>
                              </w:rPr>
                              <w:t>4</w:t>
                            </w:r>
                            <w:r>
                              <w:rPr>
                                <w:sz w:val="32"/>
                                <w:szCs w:val="24"/>
                              </w:rPr>
                              <w:t xml:space="preserve"> : </w:t>
                            </w:r>
                            <w:r w:rsidR="006355AD">
                              <w:rPr>
                                <w:sz w:val="32"/>
                                <w:szCs w:val="24"/>
                              </w:rPr>
                              <w:t>Requêtes CREATE TABLE</w:t>
                            </w:r>
                          </w:p>
                          <w:p w14:paraId="707B745C" w14:textId="77777777" w:rsidR="000857E1" w:rsidRDefault="000857E1" w:rsidP="003D4A2C">
                            <w:pPr>
                              <w:pStyle w:val="Titre"/>
                              <w:spacing w:after="0"/>
                              <w:jc w:val="center"/>
                              <w:rPr>
                                <w:sz w:val="32"/>
                                <w:szCs w:val="24"/>
                              </w:rPr>
                            </w:pPr>
                          </w:p>
                          <w:p w14:paraId="3159AB25" w14:textId="420310FA" w:rsidR="000857E1" w:rsidRPr="000857E1" w:rsidRDefault="000857E1" w:rsidP="003D4A2C">
                            <w:pPr>
                              <w:pStyle w:val="Titre"/>
                              <w:spacing w:after="0"/>
                              <w:jc w:val="center"/>
                              <w:rPr>
                                <w:sz w:val="32"/>
                                <w:szCs w:val="24"/>
                              </w:rPr>
                            </w:pPr>
                            <w:r w:rsidRPr="000857E1">
                              <w:rPr>
                                <w:sz w:val="32"/>
                                <w:szCs w:val="24"/>
                                <w:u w:val="single"/>
                              </w:rPr>
                              <w:t xml:space="preserve">Pages </w:t>
                            </w:r>
                            <w:r w:rsidR="0036685B">
                              <w:rPr>
                                <w:sz w:val="32"/>
                                <w:szCs w:val="24"/>
                                <w:u w:val="single"/>
                              </w:rPr>
                              <w:t>4 - 5</w:t>
                            </w:r>
                            <w:r>
                              <w:rPr>
                                <w:sz w:val="32"/>
                                <w:szCs w:val="24"/>
                              </w:rPr>
                              <w:t> : Méthodes Utilisées</w:t>
                            </w:r>
                          </w:p>
                        </w:txbxContent>
                      </v:textbox>
                      <w10:anchorlock/>
                    </v:shape>
                  </w:pict>
                </mc:Fallback>
              </mc:AlternateContent>
            </w:r>
          </w:p>
        </w:tc>
      </w:tr>
      <w:tr w:rsidR="00D077E9" w14:paraId="18B1E710" w14:textId="77777777" w:rsidTr="00AB02A7">
        <w:trPr>
          <w:trHeight w:val="2438"/>
        </w:trPr>
        <w:tc>
          <w:tcPr>
            <w:tcW w:w="5580" w:type="dxa"/>
            <w:tcBorders>
              <w:top w:val="nil"/>
              <w:left w:val="nil"/>
              <w:bottom w:val="nil"/>
              <w:right w:val="nil"/>
            </w:tcBorders>
          </w:tcPr>
          <w:p w14:paraId="3BB69AF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011E943D" wp14:editId="0D299D4A">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4425AC6"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7630509" w14:textId="77777777" w:rsidR="00D077E9" w:rsidRDefault="00D077E9" w:rsidP="00AB02A7">
            <w:pPr>
              <w:rPr>
                <w:noProof/>
                <w:sz w:val="10"/>
                <w:szCs w:val="10"/>
              </w:rPr>
            </w:pPr>
          </w:p>
          <w:p w14:paraId="5CC52347" w14:textId="77777777" w:rsidR="00D077E9" w:rsidRDefault="00D077E9" w:rsidP="00AB02A7">
            <w:pPr>
              <w:rPr>
                <w:noProof/>
                <w:sz w:val="10"/>
                <w:szCs w:val="10"/>
              </w:rPr>
            </w:pPr>
          </w:p>
          <w:p w14:paraId="11E7420C" w14:textId="18F6901E" w:rsidR="00D077E9" w:rsidRPr="003D4A2C" w:rsidRDefault="0036685B" w:rsidP="003D4A2C">
            <w:pPr>
              <w:jc w:val="center"/>
              <w:rPr>
                <w:sz w:val="36"/>
                <w:szCs w:val="28"/>
              </w:rPr>
            </w:pPr>
            <w:sdt>
              <w:sdtPr>
                <w:rPr>
                  <w:sz w:val="36"/>
                  <w:szCs w:val="28"/>
                </w:rPr>
                <w:id w:val="-1740469667"/>
                <w:placeholder>
                  <w:docPart w:val="B7296376C950483F8F0A4E1F8F42F0DF"/>
                </w:placeholder>
                <w15:appearance w15:val="hidden"/>
              </w:sdtPr>
              <w:sdtEndPr/>
              <w:sdtContent>
                <w:r w:rsidR="003D4A2C" w:rsidRPr="003D4A2C">
                  <w:rPr>
                    <w:sz w:val="36"/>
                    <w:szCs w:val="28"/>
                  </w:rPr>
                  <w:t>Aubin TOURAIS</w:t>
                </w:r>
              </w:sdtContent>
            </w:sdt>
          </w:p>
          <w:p w14:paraId="6FDD855F" w14:textId="757B9D93" w:rsidR="00D077E9" w:rsidRPr="003D4A2C" w:rsidRDefault="003D4A2C" w:rsidP="003D4A2C">
            <w:pPr>
              <w:jc w:val="center"/>
              <w:rPr>
                <w:sz w:val="36"/>
                <w:szCs w:val="28"/>
              </w:rPr>
            </w:pPr>
            <w:r w:rsidRPr="003D4A2C">
              <w:rPr>
                <w:sz w:val="36"/>
                <w:szCs w:val="28"/>
                <w:lang w:bidi="fr-FR"/>
              </w:rPr>
              <w:t>N</w:t>
            </w:r>
            <w:r w:rsidRPr="003D4A2C">
              <w:rPr>
                <w:sz w:val="36"/>
                <w:szCs w:val="28"/>
              </w:rPr>
              <w:t>abil BRAHMI</w:t>
            </w:r>
          </w:p>
          <w:p w14:paraId="20528480" w14:textId="77777777" w:rsidR="00D077E9" w:rsidRPr="00D86945" w:rsidRDefault="00D077E9" w:rsidP="00AB02A7">
            <w:pPr>
              <w:rPr>
                <w:noProof/>
                <w:sz w:val="10"/>
                <w:szCs w:val="10"/>
              </w:rPr>
            </w:pPr>
          </w:p>
        </w:tc>
      </w:tr>
    </w:tbl>
    <w:p w14:paraId="2FC611D1" w14:textId="5513BC69" w:rsidR="00AB02A7" w:rsidRDefault="00AB02A7" w:rsidP="003D4A2C">
      <w:pPr>
        <w:spacing w:after="200"/>
      </w:pPr>
      <w:r>
        <w:rPr>
          <w:noProof/>
          <w:lang w:val="en-US" w:eastAsia="zh-CN"/>
        </w:rPr>
        <mc:AlternateContent>
          <mc:Choice Requires="wps">
            <w:drawing>
              <wp:anchor distT="0" distB="0" distL="114300" distR="114300" simplePos="0" relativeHeight="251659264" behindDoc="1" locked="0" layoutInCell="1" allowOverlap="1" wp14:anchorId="4F35BE64" wp14:editId="4EC7B181">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CE31B6"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fr-FR"/>
        </w:rPr>
        <w:br w:type="page"/>
      </w:r>
    </w:p>
    <w:p w14:paraId="3DF53A08" w14:textId="2C6A9724" w:rsidR="003D4A2C" w:rsidRPr="00853DAD" w:rsidRDefault="003D4A2C" w:rsidP="003D4A2C">
      <w:pPr>
        <w:rPr>
          <w:b w:val="0"/>
          <w:bCs/>
          <w:sz w:val="24"/>
          <w:szCs w:val="24"/>
          <w:u w:val="single"/>
        </w:rPr>
      </w:pPr>
      <w:r w:rsidRPr="00853DAD">
        <w:rPr>
          <w:bCs/>
          <w:sz w:val="24"/>
          <w:szCs w:val="24"/>
          <w:u w:val="single"/>
        </w:rPr>
        <w:lastRenderedPageBreak/>
        <w:t xml:space="preserve">Rapport </w:t>
      </w:r>
      <w:r w:rsidR="005F294C">
        <w:rPr>
          <w:bCs/>
          <w:sz w:val="24"/>
          <w:szCs w:val="24"/>
          <w:u w:val="single"/>
        </w:rPr>
        <w:t>2</w:t>
      </w:r>
      <w:r w:rsidR="005F294C" w:rsidRPr="005F294C">
        <w:rPr>
          <w:bCs/>
          <w:sz w:val="24"/>
          <w:szCs w:val="24"/>
          <w:u w:val="single"/>
          <w:vertAlign w:val="superscript"/>
        </w:rPr>
        <w:t>ème</w:t>
      </w:r>
      <w:r w:rsidRPr="00853DAD">
        <w:rPr>
          <w:bCs/>
          <w:sz w:val="24"/>
          <w:szCs w:val="24"/>
          <w:u w:val="single"/>
        </w:rPr>
        <w:t xml:space="preserve"> étape :</w:t>
      </w:r>
    </w:p>
    <w:p w14:paraId="03C01BD4" w14:textId="761C197B" w:rsidR="003D4A2C" w:rsidRPr="003D4A2C" w:rsidRDefault="003D4A2C" w:rsidP="003D4A2C">
      <w:pPr>
        <w:pStyle w:val="Paragraphedeliste"/>
        <w:numPr>
          <w:ilvl w:val="0"/>
          <w:numId w:val="1"/>
        </w:numPr>
        <w:spacing w:after="0"/>
        <w:rPr>
          <w:b/>
          <w:bCs/>
          <w:sz w:val="24"/>
          <w:szCs w:val="24"/>
        </w:rPr>
      </w:pPr>
      <w:r w:rsidRPr="003D4A2C">
        <w:rPr>
          <w:b/>
          <w:bCs/>
          <w:sz w:val="24"/>
          <w:szCs w:val="24"/>
        </w:rPr>
        <w:t xml:space="preserve"> </w:t>
      </w:r>
      <w:r w:rsidR="005F294C">
        <w:rPr>
          <w:b/>
          <w:bCs/>
          <w:sz w:val="24"/>
          <w:szCs w:val="24"/>
        </w:rPr>
        <w:t>Traduction en modèle relationnel (à rendre le 14 janvier)</w:t>
      </w:r>
    </w:p>
    <w:p w14:paraId="5CA64462" w14:textId="3043F3E8" w:rsidR="0087605E" w:rsidRDefault="0087605E" w:rsidP="00AB02A7">
      <w:pPr>
        <w:spacing w:after="200"/>
      </w:pPr>
    </w:p>
    <w:p w14:paraId="0DACB938" w14:textId="62C3F2D3" w:rsidR="00582EB7" w:rsidRPr="005F294C" w:rsidRDefault="003D4A2C" w:rsidP="005F294C">
      <w:pPr>
        <w:pStyle w:val="Paragraphedeliste"/>
        <w:numPr>
          <w:ilvl w:val="0"/>
          <w:numId w:val="2"/>
        </w:numPr>
        <w:spacing w:after="0"/>
        <w:rPr>
          <w:b/>
          <w:bCs/>
          <w:color w:val="FF0000"/>
          <w:sz w:val="28"/>
          <w:szCs w:val="28"/>
          <w:u w:val="single"/>
        </w:rPr>
      </w:pPr>
      <w:r w:rsidRPr="00327AF1">
        <w:rPr>
          <w:b/>
          <w:bCs/>
          <w:color w:val="FF0000"/>
          <w:sz w:val="28"/>
          <w:szCs w:val="28"/>
          <w:u w:val="single"/>
        </w:rPr>
        <w:t>Réponses à la question :</w:t>
      </w:r>
    </w:p>
    <w:p w14:paraId="720C13A6" w14:textId="33AA9688" w:rsidR="00BE6C1C" w:rsidRPr="005F294C" w:rsidRDefault="005F294C" w:rsidP="003D4A2C">
      <w:pPr>
        <w:pStyle w:val="Paragraphedeliste"/>
        <w:numPr>
          <w:ilvl w:val="0"/>
          <w:numId w:val="1"/>
        </w:numPr>
        <w:rPr>
          <w:b/>
          <w:sz w:val="24"/>
          <w:szCs w:val="24"/>
          <w:u w:val="single"/>
        </w:rPr>
      </w:pPr>
      <w:r w:rsidRPr="005F294C">
        <w:rPr>
          <w:b/>
          <w:sz w:val="24"/>
          <w:szCs w:val="24"/>
          <w:u w:val="single"/>
        </w:rPr>
        <w:t>Schéma de la base de données, avec les règles appliquées :</w:t>
      </w:r>
    </w:p>
    <w:p w14:paraId="3893842F" w14:textId="463E7777" w:rsidR="00BE6C1C" w:rsidRDefault="005F294C" w:rsidP="003D4A2C">
      <w:r>
        <w:rPr>
          <w:noProof/>
        </w:rPr>
        <w:drawing>
          <wp:inline distT="0" distB="0" distL="0" distR="0" wp14:anchorId="6FD82324" wp14:editId="5E02CB8F">
            <wp:extent cx="6371590" cy="47790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1590" cy="4779010"/>
                    </a:xfrm>
                    <a:prstGeom prst="rect">
                      <a:avLst/>
                    </a:prstGeom>
                    <a:noFill/>
                    <a:ln>
                      <a:noFill/>
                    </a:ln>
                  </pic:spPr>
                </pic:pic>
              </a:graphicData>
            </a:graphic>
          </wp:inline>
        </w:drawing>
      </w:r>
    </w:p>
    <w:p w14:paraId="1F8E8CA7" w14:textId="0F9A6D2B" w:rsidR="00582EB7" w:rsidRDefault="00582EB7" w:rsidP="003D4A2C"/>
    <w:p w14:paraId="325AC6F1" w14:textId="77777777" w:rsidR="003C50ED" w:rsidRDefault="003C50ED" w:rsidP="003D4A2C"/>
    <w:p w14:paraId="5E534C3E" w14:textId="3D9877AA" w:rsidR="00BE6C1C" w:rsidRPr="005F294C" w:rsidRDefault="005F294C" w:rsidP="005F294C">
      <w:pPr>
        <w:pStyle w:val="Paragraphedeliste"/>
        <w:numPr>
          <w:ilvl w:val="0"/>
          <w:numId w:val="1"/>
        </w:numPr>
        <w:rPr>
          <w:b/>
          <w:bCs/>
          <w:u w:val="single"/>
        </w:rPr>
      </w:pPr>
      <w:r w:rsidRPr="005F294C">
        <w:rPr>
          <w:b/>
          <w:bCs/>
          <w:u w:val="single"/>
        </w:rPr>
        <w:t>Requêtes (CREATE TABLE) qui nous ont permis de créer les tables sous ORCLIUT :</w:t>
      </w:r>
    </w:p>
    <w:p w14:paraId="7AD646AE" w14:textId="7EA50DD0" w:rsidR="003C50ED" w:rsidRPr="003C50ED" w:rsidRDefault="003C50ED" w:rsidP="003D4A2C">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w:t>
      </w:r>
      <w:r w:rsidRPr="003C50ED">
        <w:rPr>
          <w:color w:val="FF0000"/>
          <w:sz w:val="26"/>
          <w:szCs w:val="26"/>
          <w:u w:val="single"/>
        </w:rPr>
        <w:t>TypeCours</w:t>
      </w:r>
      <w:r>
        <w:rPr>
          <w:color w:val="FF0000"/>
          <w:sz w:val="26"/>
          <w:szCs w:val="26"/>
          <w:u w:val="single"/>
        </w:rPr>
        <w:t> »</w:t>
      </w:r>
      <w:r w:rsidRPr="003C50ED">
        <w:rPr>
          <w:color w:val="FF0000"/>
          <w:sz w:val="26"/>
          <w:szCs w:val="26"/>
          <w:u w:val="single"/>
        </w:rPr>
        <w:t> :</w:t>
      </w:r>
    </w:p>
    <w:p w14:paraId="282DA23A" w14:textId="0B587E6F" w:rsidR="003C50ED" w:rsidRPr="00D66A6E" w:rsidRDefault="00565575" w:rsidP="003D4A2C">
      <w:pPr>
        <w:rPr>
          <w:sz w:val="24"/>
          <w:szCs w:val="24"/>
          <w:lang w:val="en-US"/>
        </w:rPr>
      </w:pPr>
      <w:r w:rsidRPr="00D66A6E">
        <w:rPr>
          <w:sz w:val="24"/>
          <w:szCs w:val="24"/>
          <w:lang w:val="en-US"/>
        </w:rPr>
        <w:t xml:space="preserve">create table TypeCours ( </w:t>
      </w:r>
    </w:p>
    <w:p w14:paraId="3C608DAD" w14:textId="77777777" w:rsidR="003C50ED" w:rsidRPr="00D66A6E" w:rsidRDefault="00565575" w:rsidP="003C50ED">
      <w:pPr>
        <w:ind w:firstLine="720"/>
        <w:rPr>
          <w:sz w:val="24"/>
          <w:szCs w:val="24"/>
          <w:lang w:val="en-US"/>
        </w:rPr>
      </w:pPr>
      <w:r w:rsidRPr="00D66A6E">
        <w:rPr>
          <w:sz w:val="24"/>
          <w:szCs w:val="24"/>
          <w:lang w:val="en-US"/>
        </w:rPr>
        <w:t xml:space="preserve">idTypeCours int primary key, </w:t>
      </w:r>
    </w:p>
    <w:p w14:paraId="18F0FDFF" w14:textId="77777777" w:rsidR="003C50ED" w:rsidRPr="003C50ED" w:rsidRDefault="00565575" w:rsidP="003C50ED">
      <w:pPr>
        <w:ind w:firstLine="720"/>
        <w:rPr>
          <w:sz w:val="24"/>
          <w:szCs w:val="24"/>
        </w:rPr>
      </w:pPr>
      <w:r w:rsidRPr="003C50ED">
        <w:rPr>
          <w:sz w:val="24"/>
          <w:szCs w:val="24"/>
        </w:rPr>
        <w:t xml:space="preserve">typeCours varchar(25), </w:t>
      </w:r>
    </w:p>
    <w:p w14:paraId="50627927" w14:textId="77777777" w:rsidR="003C50ED" w:rsidRPr="003C50ED" w:rsidRDefault="00565575" w:rsidP="003C50ED">
      <w:pPr>
        <w:ind w:firstLine="720"/>
        <w:rPr>
          <w:sz w:val="24"/>
          <w:szCs w:val="24"/>
        </w:rPr>
      </w:pPr>
      <w:r w:rsidRPr="003C50ED">
        <w:rPr>
          <w:sz w:val="24"/>
          <w:szCs w:val="24"/>
        </w:rPr>
        <w:t xml:space="preserve">niveau varchar(25), </w:t>
      </w:r>
    </w:p>
    <w:p w14:paraId="4EF548E1" w14:textId="77777777" w:rsidR="003C50ED" w:rsidRPr="003C50ED" w:rsidRDefault="00565575" w:rsidP="003C50ED">
      <w:pPr>
        <w:ind w:firstLine="720"/>
        <w:rPr>
          <w:sz w:val="24"/>
          <w:szCs w:val="24"/>
        </w:rPr>
      </w:pPr>
      <w:r w:rsidRPr="003C50ED">
        <w:rPr>
          <w:sz w:val="24"/>
          <w:szCs w:val="24"/>
        </w:rPr>
        <w:t xml:space="preserve">prixBase int, </w:t>
      </w:r>
    </w:p>
    <w:p w14:paraId="348D0F31" w14:textId="77777777" w:rsidR="003C50ED" w:rsidRPr="003C50ED" w:rsidRDefault="00565575" w:rsidP="003C50ED">
      <w:pPr>
        <w:ind w:firstLine="720"/>
        <w:rPr>
          <w:sz w:val="24"/>
          <w:szCs w:val="24"/>
        </w:rPr>
      </w:pPr>
      <w:r w:rsidRPr="003C50ED">
        <w:rPr>
          <w:sz w:val="24"/>
          <w:szCs w:val="24"/>
        </w:rPr>
        <w:t xml:space="preserve">nbMini int, </w:t>
      </w:r>
    </w:p>
    <w:p w14:paraId="08DFB5E4" w14:textId="77777777" w:rsidR="003C50ED" w:rsidRPr="003C50ED" w:rsidRDefault="00565575" w:rsidP="003C50ED">
      <w:pPr>
        <w:ind w:firstLine="720"/>
        <w:rPr>
          <w:sz w:val="24"/>
          <w:szCs w:val="24"/>
        </w:rPr>
      </w:pPr>
      <w:r w:rsidRPr="003C50ED">
        <w:rPr>
          <w:sz w:val="24"/>
          <w:szCs w:val="24"/>
        </w:rPr>
        <w:t xml:space="preserve">nbMax int, </w:t>
      </w:r>
    </w:p>
    <w:p w14:paraId="1C78B814" w14:textId="77777777" w:rsidR="003C50ED" w:rsidRPr="003C50ED" w:rsidRDefault="00565575" w:rsidP="003C50ED">
      <w:pPr>
        <w:ind w:firstLine="720"/>
        <w:rPr>
          <w:sz w:val="24"/>
          <w:szCs w:val="24"/>
        </w:rPr>
      </w:pPr>
      <w:r w:rsidRPr="003C50ED">
        <w:rPr>
          <w:sz w:val="24"/>
          <w:szCs w:val="24"/>
        </w:rPr>
        <w:t xml:space="preserve">codePers int references Moniteur </w:t>
      </w:r>
    </w:p>
    <w:p w14:paraId="08539C67" w14:textId="77777777" w:rsidR="003C50ED" w:rsidRPr="003C50ED" w:rsidRDefault="00565575" w:rsidP="003C50ED">
      <w:pPr>
        <w:rPr>
          <w:sz w:val="24"/>
          <w:szCs w:val="24"/>
        </w:rPr>
      </w:pPr>
      <w:r w:rsidRPr="003C50ED">
        <w:rPr>
          <w:sz w:val="24"/>
          <w:szCs w:val="24"/>
        </w:rPr>
        <w:t xml:space="preserve">); </w:t>
      </w:r>
    </w:p>
    <w:p w14:paraId="4BDFDADC" w14:textId="77777777" w:rsidR="003C50ED" w:rsidRPr="003C50ED" w:rsidRDefault="003C50ED" w:rsidP="003C50ED">
      <w:pPr>
        <w:rPr>
          <w:sz w:val="24"/>
          <w:szCs w:val="24"/>
        </w:rPr>
      </w:pPr>
    </w:p>
    <w:p w14:paraId="1F2E9803" w14:textId="5DD7F33E" w:rsidR="003C50ED" w:rsidRPr="003C50ED" w:rsidRDefault="003C50ED" w:rsidP="003C50ED">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Moniteur »</w:t>
      </w:r>
      <w:r w:rsidRPr="003C50ED">
        <w:rPr>
          <w:color w:val="FF0000"/>
          <w:sz w:val="26"/>
          <w:szCs w:val="26"/>
          <w:u w:val="single"/>
        </w:rPr>
        <w:t> :</w:t>
      </w:r>
    </w:p>
    <w:p w14:paraId="44EADD1D" w14:textId="22D6A2C1" w:rsidR="003C50ED" w:rsidRPr="003C50ED" w:rsidRDefault="00565575" w:rsidP="003C50ED">
      <w:pPr>
        <w:rPr>
          <w:sz w:val="24"/>
          <w:szCs w:val="24"/>
        </w:rPr>
      </w:pPr>
      <w:r w:rsidRPr="003C50ED">
        <w:rPr>
          <w:sz w:val="24"/>
          <w:szCs w:val="24"/>
        </w:rPr>
        <w:t xml:space="preserve">create table Moniteur ( </w:t>
      </w:r>
    </w:p>
    <w:p w14:paraId="64454D4D" w14:textId="77777777" w:rsidR="003C50ED" w:rsidRPr="003C50ED" w:rsidRDefault="00565575" w:rsidP="003C50ED">
      <w:pPr>
        <w:ind w:firstLine="720"/>
        <w:rPr>
          <w:sz w:val="24"/>
          <w:szCs w:val="24"/>
        </w:rPr>
      </w:pPr>
      <w:r w:rsidRPr="003C50ED">
        <w:rPr>
          <w:sz w:val="24"/>
          <w:szCs w:val="24"/>
        </w:rPr>
        <w:t xml:space="preserve">dateAccréditation date, </w:t>
      </w:r>
    </w:p>
    <w:p w14:paraId="6BED92D0" w14:textId="77777777" w:rsidR="003C50ED" w:rsidRPr="00D66A6E" w:rsidRDefault="00565575" w:rsidP="003C50ED">
      <w:pPr>
        <w:ind w:firstLine="720"/>
        <w:rPr>
          <w:sz w:val="24"/>
          <w:szCs w:val="24"/>
          <w:lang w:val="en-US"/>
        </w:rPr>
      </w:pPr>
      <w:r w:rsidRPr="00D66A6E">
        <w:rPr>
          <w:sz w:val="24"/>
          <w:szCs w:val="24"/>
          <w:lang w:val="en-US"/>
        </w:rPr>
        <w:t xml:space="preserve">téléphone int, </w:t>
      </w:r>
    </w:p>
    <w:p w14:paraId="16CFEA10" w14:textId="77777777" w:rsidR="003C50ED" w:rsidRPr="00D66A6E" w:rsidRDefault="00565575" w:rsidP="003C50ED">
      <w:pPr>
        <w:ind w:firstLine="720"/>
        <w:rPr>
          <w:sz w:val="24"/>
          <w:szCs w:val="24"/>
          <w:lang w:val="en-US"/>
        </w:rPr>
      </w:pPr>
      <w:r w:rsidRPr="00D66A6E">
        <w:rPr>
          <w:sz w:val="24"/>
          <w:szCs w:val="24"/>
          <w:lang w:val="en-US"/>
        </w:rPr>
        <w:t xml:space="preserve">codePers int primary key references Personne </w:t>
      </w:r>
    </w:p>
    <w:p w14:paraId="2CBAD283" w14:textId="77777777" w:rsidR="003C50ED" w:rsidRPr="003C50ED" w:rsidRDefault="00565575" w:rsidP="003C50ED">
      <w:pPr>
        <w:rPr>
          <w:sz w:val="24"/>
          <w:szCs w:val="24"/>
        </w:rPr>
      </w:pPr>
      <w:r w:rsidRPr="003C50ED">
        <w:rPr>
          <w:sz w:val="24"/>
          <w:szCs w:val="24"/>
        </w:rPr>
        <w:t xml:space="preserve">); </w:t>
      </w:r>
    </w:p>
    <w:p w14:paraId="00BCCBF5" w14:textId="143FBD7B" w:rsidR="003C50ED" w:rsidRDefault="003C50ED" w:rsidP="003C50ED">
      <w:pPr>
        <w:rPr>
          <w:sz w:val="24"/>
          <w:szCs w:val="24"/>
        </w:rPr>
      </w:pPr>
    </w:p>
    <w:p w14:paraId="0B7B9BA6" w14:textId="77777777" w:rsidR="001B4C9F" w:rsidRPr="003C50ED" w:rsidRDefault="001B4C9F" w:rsidP="001B4C9F">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Adhérent »</w:t>
      </w:r>
      <w:r w:rsidRPr="003C50ED">
        <w:rPr>
          <w:color w:val="FF0000"/>
          <w:sz w:val="26"/>
          <w:szCs w:val="26"/>
          <w:u w:val="single"/>
        </w:rPr>
        <w:t> :</w:t>
      </w:r>
    </w:p>
    <w:p w14:paraId="200EE448" w14:textId="77777777" w:rsidR="001B4C9F" w:rsidRPr="003C50ED" w:rsidRDefault="001B4C9F" w:rsidP="001B4C9F">
      <w:pPr>
        <w:rPr>
          <w:sz w:val="24"/>
          <w:szCs w:val="24"/>
        </w:rPr>
      </w:pPr>
      <w:r w:rsidRPr="003C50ED">
        <w:rPr>
          <w:sz w:val="24"/>
          <w:szCs w:val="24"/>
        </w:rPr>
        <w:t xml:space="preserve">create table Adhérent ( </w:t>
      </w:r>
    </w:p>
    <w:p w14:paraId="765861BD" w14:textId="77777777" w:rsidR="001B4C9F" w:rsidRPr="003C50ED" w:rsidRDefault="001B4C9F" w:rsidP="001B4C9F">
      <w:pPr>
        <w:ind w:firstLine="720"/>
        <w:rPr>
          <w:sz w:val="24"/>
          <w:szCs w:val="24"/>
        </w:rPr>
      </w:pPr>
      <w:r w:rsidRPr="003C50ED">
        <w:rPr>
          <w:sz w:val="24"/>
          <w:szCs w:val="24"/>
        </w:rPr>
        <w:t xml:space="preserve">dateNaissance date, </w:t>
      </w:r>
    </w:p>
    <w:p w14:paraId="37AA89B8" w14:textId="77777777" w:rsidR="001B4C9F" w:rsidRPr="001B4C9F" w:rsidRDefault="001B4C9F" w:rsidP="001B4C9F">
      <w:pPr>
        <w:ind w:firstLine="720"/>
        <w:rPr>
          <w:sz w:val="24"/>
          <w:szCs w:val="24"/>
          <w:lang w:val="en-US"/>
        </w:rPr>
      </w:pPr>
      <w:r w:rsidRPr="001B4C9F">
        <w:rPr>
          <w:sz w:val="24"/>
          <w:szCs w:val="24"/>
          <w:lang w:val="en-US"/>
        </w:rPr>
        <w:t xml:space="preserve">diplome varchar(25), </w:t>
      </w:r>
    </w:p>
    <w:p w14:paraId="24722DA3" w14:textId="77777777" w:rsidR="001B4C9F" w:rsidRPr="001B4C9F" w:rsidRDefault="001B4C9F" w:rsidP="001B4C9F">
      <w:pPr>
        <w:ind w:firstLine="720"/>
        <w:rPr>
          <w:sz w:val="24"/>
          <w:szCs w:val="24"/>
          <w:lang w:val="en-US"/>
        </w:rPr>
      </w:pPr>
      <w:r w:rsidRPr="001B4C9F">
        <w:rPr>
          <w:sz w:val="24"/>
          <w:szCs w:val="24"/>
          <w:lang w:val="en-US"/>
        </w:rPr>
        <w:t xml:space="preserve">codePers int primary key references Personne, </w:t>
      </w:r>
    </w:p>
    <w:p w14:paraId="4B4D9F3B" w14:textId="77777777" w:rsidR="001B4C9F" w:rsidRPr="003C50ED" w:rsidRDefault="001B4C9F" w:rsidP="001B4C9F">
      <w:pPr>
        <w:ind w:firstLine="720"/>
        <w:rPr>
          <w:sz w:val="24"/>
          <w:szCs w:val="24"/>
        </w:rPr>
      </w:pPr>
      <w:r w:rsidRPr="003C50ED">
        <w:rPr>
          <w:sz w:val="24"/>
          <w:szCs w:val="24"/>
        </w:rPr>
        <w:t xml:space="preserve">codeReduc varchar(25) references Réduction </w:t>
      </w:r>
    </w:p>
    <w:p w14:paraId="7BE26C2D" w14:textId="77777777" w:rsidR="001B4C9F" w:rsidRPr="003C50ED" w:rsidRDefault="001B4C9F" w:rsidP="001B4C9F">
      <w:pPr>
        <w:rPr>
          <w:sz w:val="24"/>
          <w:szCs w:val="24"/>
        </w:rPr>
      </w:pPr>
      <w:r w:rsidRPr="003C50ED">
        <w:rPr>
          <w:sz w:val="24"/>
          <w:szCs w:val="24"/>
        </w:rPr>
        <w:t xml:space="preserve">); </w:t>
      </w:r>
    </w:p>
    <w:p w14:paraId="6C54C7A3" w14:textId="77777777" w:rsidR="001B4C9F" w:rsidRDefault="001B4C9F" w:rsidP="003C50ED">
      <w:pPr>
        <w:rPr>
          <w:sz w:val="24"/>
          <w:szCs w:val="24"/>
        </w:rPr>
      </w:pPr>
    </w:p>
    <w:p w14:paraId="29FBEC36" w14:textId="7096DBE5" w:rsidR="003C50ED" w:rsidRPr="003C50ED" w:rsidRDefault="003C50ED" w:rsidP="003C50ED">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Personne »</w:t>
      </w:r>
      <w:r w:rsidRPr="003C50ED">
        <w:rPr>
          <w:color w:val="FF0000"/>
          <w:sz w:val="26"/>
          <w:szCs w:val="26"/>
          <w:u w:val="single"/>
        </w:rPr>
        <w:t> :</w:t>
      </w:r>
    </w:p>
    <w:p w14:paraId="3D36C1DE" w14:textId="77777777" w:rsidR="003C50ED" w:rsidRPr="00D66A6E" w:rsidRDefault="00565575" w:rsidP="003C50ED">
      <w:pPr>
        <w:rPr>
          <w:sz w:val="24"/>
          <w:szCs w:val="24"/>
          <w:lang w:val="en-US"/>
        </w:rPr>
      </w:pPr>
      <w:r w:rsidRPr="00D66A6E">
        <w:rPr>
          <w:sz w:val="24"/>
          <w:szCs w:val="24"/>
          <w:lang w:val="en-US"/>
        </w:rPr>
        <w:t xml:space="preserve">create table Personne ( </w:t>
      </w:r>
    </w:p>
    <w:p w14:paraId="4B4864B1" w14:textId="77777777" w:rsidR="003C50ED" w:rsidRPr="00D66A6E" w:rsidRDefault="00565575" w:rsidP="003C50ED">
      <w:pPr>
        <w:ind w:firstLine="720"/>
        <w:rPr>
          <w:sz w:val="24"/>
          <w:szCs w:val="24"/>
          <w:lang w:val="en-US"/>
        </w:rPr>
      </w:pPr>
      <w:r w:rsidRPr="00D66A6E">
        <w:rPr>
          <w:sz w:val="24"/>
          <w:szCs w:val="24"/>
          <w:lang w:val="en-US"/>
        </w:rPr>
        <w:t xml:space="preserve">codePers int primary key, </w:t>
      </w:r>
    </w:p>
    <w:p w14:paraId="78ACAD5F" w14:textId="77777777" w:rsidR="003C50ED" w:rsidRPr="003C50ED" w:rsidRDefault="00565575" w:rsidP="003C50ED">
      <w:pPr>
        <w:ind w:firstLine="720"/>
        <w:rPr>
          <w:sz w:val="24"/>
          <w:szCs w:val="24"/>
        </w:rPr>
      </w:pPr>
      <w:r w:rsidRPr="003C50ED">
        <w:rPr>
          <w:sz w:val="24"/>
          <w:szCs w:val="24"/>
        </w:rPr>
        <w:t xml:space="preserve">nomPers varchar(25), </w:t>
      </w:r>
    </w:p>
    <w:p w14:paraId="4A22C32E" w14:textId="77777777" w:rsidR="003C50ED" w:rsidRPr="003C50ED" w:rsidRDefault="00565575" w:rsidP="003C50ED">
      <w:pPr>
        <w:ind w:firstLine="720"/>
        <w:rPr>
          <w:sz w:val="24"/>
          <w:szCs w:val="24"/>
        </w:rPr>
      </w:pPr>
      <w:r w:rsidRPr="003C50ED">
        <w:rPr>
          <w:sz w:val="24"/>
          <w:szCs w:val="24"/>
        </w:rPr>
        <w:t>prenomPers varchar(25),</w:t>
      </w:r>
    </w:p>
    <w:p w14:paraId="3EE919B9" w14:textId="77777777" w:rsidR="003C50ED" w:rsidRPr="003C50ED" w:rsidRDefault="00565575" w:rsidP="003C50ED">
      <w:pPr>
        <w:ind w:firstLine="720"/>
        <w:rPr>
          <w:sz w:val="24"/>
          <w:szCs w:val="24"/>
        </w:rPr>
      </w:pPr>
      <w:r w:rsidRPr="003C50ED">
        <w:rPr>
          <w:sz w:val="24"/>
          <w:szCs w:val="24"/>
        </w:rPr>
        <w:t xml:space="preserve">adresse varchar (50) </w:t>
      </w:r>
    </w:p>
    <w:p w14:paraId="214E6F16" w14:textId="77777777" w:rsidR="003C50ED" w:rsidRPr="003C50ED" w:rsidRDefault="00565575" w:rsidP="003C50ED">
      <w:pPr>
        <w:rPr>
          <w:sz w:val="24"/>
          <w:szCs w:val="24"/>
        </w:rPr>
      </w:pPr>
      <w:r w:rsidRPr="003C50ED">
        <w:rPr>
          <w:sz w:val="24"/>
          <w:szCs w:val="24"/>
        </w:rPr>
        <w:t xml:space="preserve">); </w:t>
      </w:r>
    </w:p>
    <w:p w14:paraId="7BCDC730" w14:textId="4EE2B8D4" w:rsidR="003C50ED" w:rsidRDefault="003C50ED" w:rsidP="003C50ED">
      <w:pPr>
        <w:rPr>
          <w:sz w:val="24"/>
          <w:szCs w:val="24"/>
        </w:rPr>
      </w:pPr>
    </w:p>
    <w:p w14:paraId="324471A8" w14:textId="77777777" w:rsidR="006049AC" w:rsidRPr="003C50ED" w:rsidRDefault="006049AC" w:rsidP="006049AC">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Cours »</w:t>
      </w:r>
      <w:r w:rsidRPr="003C50ED">
        <w:rPr>
          <w:color w:val="FF0000"/>
          <w:sz w:val="26"/>
          <w:szCs w:val="26"/>
          <w:u w:val="single"/>
        </w:rPr>
        <w:t> :</w:t>
      </w:r>
    </w:p>
    <w:p w14:paraId="06C905CA" w14:textId="77777777" w:rsidR="006049AC" w:rsidRPr="003C50ED" w:rsidRDefault="006049AC" w:rsidP="006049AC">
      <w:pPr>
        <w:rPr>
          <w:sz w:val="24"/>
          <w:szCs w:val="24"/>
        </w:rPr>
      </w:pPr>
      <w:r w:rsidRPr="003C50ED">
        <w:rPr>
          <w:sz w:val="24"/>
          <w:szCs w:val="24"/>
        </w:rPr>
        <w:t xml:space="preserve">create table Cours ( </w:t>
      </w:r>
    </w:p>
    <w:p w14:paraId="68EFBBFF" w14:textId="77777777" w:rsidR="006049AC" w:rsidRPr="003C50ED" w:rsidRDefault="006049AC" w:rsidP="006049AC">
      <w:pPr>
        <w:ind w:firstLine="720"/>
        <w:rPr>
          <w:sz w:val="24"/>
          <w:szCs w:val="24"/>
        </w:rPr>
      </w:pPr>
      <w:r w:rsidRPr="003C50ED">
        <w:rPr>
          <w:sz w:val="24"/>
          <w:szCs w:val="24"/>
        </w:rPr>
        <w:t xml:space="preserve">numCours int, </w:t>
      </w:r>
    </w:p>
    <w:p w14:paraId="500C0685" w14:textId="77777777" w:rsidR="006049AC" w:rsidRPr="003C50ED" w:rsidRDefault="006049AC" w:rsidP="006049AC">
      <w:pPr>
        <w:ind w:firstLine="720"/>
        <w:rPr>
          <w:sz w:val="24"/>
          <w:szCs w:val="24"/>
        </w:rPr>
      </w:pPr>
      <w:r w:rsidRPr="003C50ED">
        <w:rPr>
          <w:sz w:val="24"/>
          <w:szCs w:val="24"/>
        </w:rPr>
        <w:t xml:space="preserve">dateCours date, </w:t>
      </w:r>
    </w:p>
    <w:p w14:paraId="7862F0D5" w14:textId="77777777" w:rsidR="006049AC" w:rsidRPr="003C50ED" w:rsidRDefault="006049AC" w:rsidP="006049AC">
      <w:pPr>
        <w:ind w:firstLine="720"/>
        <w:rPr>
          <w:sz w:val="24"/>
          <w:szCs w:val="24"/>
        </w:rPr>
      </w:pPr>
      <w:r w:rsidRPr="003C50ED">
        <w:rPr>
          <w:sz w:val="24"/>
          <w:szCs w:val="24"/>
        </w:rPr>
        <w:t xml:space="preserve">heureCours int, </w:t>
      </w:r>
    </w:p>
    <w:p w14:paraId="06BE1764" w14:textId="77777777" w:rsidR="006049AC" w:rsidRPr="003C50ED" w:rsidRDefault="006049AC" w:rsidP="006049AC">
      <w:pPr>
        <w:ind w:firstLine="720"/>
        <w:rPr>
          <w:sz w:val="24"/>
          <w:szCs w:val="24"/>
        </w:rPr>
      </w:pPr>
      <w:r w:rsidRPr="003C50ED">
        <w:rPr>
          <w:sz w:val="24"/>
          <w:szCs w:val="24"/>
        </w:rPr>
        <w:t xml:space="preserve">lieu varchar(25), </w:t>
      </w:r>
    </w:p>
    <w:p w14:paraId="4593FC1E" w14:textId="77777777" w:rsidR="006049AC" w:rsidRPr="003C50ED" w:rsidRDefault="006049AC" w:rsidP="006049AC">
      <w:pPr>
        <w:ind w:firstLine="720"/>
        <w:rPr>
          <w:sz w:val="24"/>
          <w:szCs w:val="24"/>
        </w:rPr>
      </w:pPr>
      <w:r w:rsidRPr="003C50ED">
        <w:rPr>
          <w:sz w:val="24"/>
          <w:szCs w:val="24"/>
        </w:rPr>
        <w:t>idTypeCours int references TypeCours,</w:t>
      </w:r>
    </w:p>
    <w:p w14:paraId="593BEBDB" w14:textId="77777777" w:rsidR="006049AC" w:rsidRPr="003C50ED" w:rsidRDefault="006049AC" w:rsidP="006049AC">
      <w:pPr>
        <w:ind w:firstLine="720"/>
        <w:rPr>
          <w:sz w:val="24"/>
          <w:szCs w:val="24"/>
        </w:rPr>
      </w:pPr>
      <w:r w:rsidRPr="003C50ED">
        <w:rPr>
          <w:sz w:val="24"/>
          <w:szCs w:val="24"/>
        </w:rPr>
        <w:t xml:space="preserve">idCode int references codeTarif </w:t>
      </w:r>
    </w:p>
    <w:p w14:paraId="6AD40C0B" w14:textId="4D47AB4A" w:rsidR="006049AC" w:rsidRDefault="006049AC" w:rsidP="006049AC">
      <w:pPr>
        <w:rPr>
          <w:sz w:val="24"/>
          <w:szCs w:val="24"/>
        </w:rPr>
      </w:pPr>
      <w:r w:rsidRPr="003C50ED">
        <w:rPr>
          <w:sz w:val="24"/>
          <w:szCs w:val="24"/>
        </w:rPr>
        <w:t xml:space="preserve">); </w:t>
      </w:r>
    </w:p>
    <w:p w14:paraId="51831D5C" w14:textId="77777777" w:rsidR="00472C90" w:rsidRPr="003C50ED" w:rsidRDefault="00472C90" w:rsidP="006049AC">
      <w:pPr>
        <w:rPr>
          <w:sz w:val="24"/>
          <w:szCs w:val="24"/>
        </w:rPr>
      </w:pPr>
    </w:p>
    <w:p w14:paraId="63274E74" w14:textId="7535D549" w:rsidR="00472C90" w:rsidRPr="003C50ED" w:rsidRDefault="00472C90" w:rsidP="00472C90">
      <w:pPr>
        <w:spacing w:after="200"/>
        <w:rPr>
          <w:color w:val="FF0000"/>
          <w:sz w:val="26"/>
          <w:szCs w:val="26"/>
          <w:u w:val="single"/>
        </w:rPr>
      </w:pPr>
      <w:r w:rsidRPr="003C50ED">
        <w:rPr>
          <w:color w:val="FF0000"/>
          <w:sz w:val="26"/>
          <w:szCs w:val="26"/>
          <w:u w:val="single"/>
        </w:rPr>
        <w:t xml:space="preserve">Création de la Table </w:t>
      </w:r>
      <w:r>
        <w:rPr>
          <w:color w:val="FF0000"/>
          <w:sz w:val="26"/>
          <w:szCs w:val="26"/>
          <w:u w:val="single"/>
        </w:rPr>
        <w:t>« codeTarif »</w:t>
      </w:r>
      <w:r w:rsidRPr="003C50ED">
        <w:rPr>
          <w:color w:val="FF0000"/>
          <w:sz w:val="26"/>
          <w:szCs w:val="26"/>
          <w:u w:val="single"/>
        </w:rPr>
        <w:t> :</w:t>
      </w:r>
    </w:p>
    <w:p w14:paraId="75F99DE4" w14:textId="77777777" w:rsidR="00472C90" w:rsidRPr="00472C90" w:rsidRDefault="00472C90" w:rsidP="00472C90">
      <w:pPr>
        <w:rPr>
          <w:sz w:val="24"/>
          <w:szCs w:val="24"/>
          <w:lang w:val="en-US"/>
        </w:rPr>
      </w:pPr>
      <w:r w:rsidRPr="00472C90">
        <w:rPr>
          <w:sz w:val="24"/>
          <w:szCs w:val="24"/>
          <w:lang w:val="en-US"/>
        </w:rPr>
        <w:t xml:space="preserve">create table codeTarif ( </w:t>
      </w:r>
    </w:p>
    <w:p w14:paraId="042B274C" w14:textId="77777777" w:rsidR="00472C90" w:rsidRPr="00472C90" w:rsidRDefault="00472C90" w:rsidP="00472C90">
      <w:pPr>
        <w:ind w:firstLine="720"/>
        <w:rPr>
          <w:sz w:val="24"/>
          <w:szCs w:val="24"/>
          <w:lang w:val="en-US"/>
        </w:rPr>
      </w:pPr>
      <w:r w:rsidRPr="00472C90">
        <w:rPr>
          <w:sz w:val="24"/>
          <w:szCs w:val="24"/>
          <w:lang w:val="en-US"/>
        </w:rPr>
        <w:t xml:space="preserve">idCode int primary key, </w:t>
      </w:r>
    </w:p>
    <w:p w14:paraId="068F3EA4" w14:textId="77777777" w:rsidR="00472C90" w:rsidRPr="003C50ED" w:rsidRDefault="00472C90" w:rsidP="00472C90">
      <w:pPr>
        <w:ind w:firstLine="720"/>
        <w:rPr>
          <w:sz w:val="24"/>
          <w:szCs w:val="24"/>
        </w:rPr>
      </w:pPr>
      <w:r w:rsidRPr="003C50ED">
        <w:rPr>
          <w:sz w:val="24"/>
          <w:szCs w:val="24"/>
        </w:rPr>
        <w:t xml:space="preserve">libellé varchar(25), </w:t>
      </w:r>
    </w:p>
    <w:p w14:paraId="4062DD9D" w14:textId="77777777" w:rsidR="00472C90" w:rsidRPr="003C50ED" w:rsidRDefault="00472C90" w:rsidP="00472C90">
      <w:pPr>
        <w:ind w:firstLine="720"/>
        <w:rPr>
          <w:sz w:val="24"/>
          <w:szCs w:val="24"/>
        </w:rPr>
      </w:pPr>
      <w:r w:rsidRPr="003C50ED">
        <w:rPr>
          <w:sz w:val="24"/>
          <w:szCs w:val="24"/>
        </w:rPr>
        <w:t xml:space="preserve">coeff real </w:t>
      </w:r>
    </w:p>
    <w:p w14:paraId="2BDCA72E" w14:textId="77777777" w:rsidR="00472C90" w:rsidRPr="003C50ED" w:rsidRDefault="00472C90" w:rsidP="00472C90">
      <w:pPr>
        <w:rPr>
          <w:sz w:val="24"/>
          <w:szCs w:val="24"/>
        </w:rPr>
      </w:pPr>
      <w:r w:rsidRPr="003C50ED">
        <w:rPr>
          <w:sz w:val="24"/>
          <w:szCs w:val="24"/>
        </w:rPr>
        <w:t xml:space="preserve">); </w:t>
      </w:r>
    </w:p>
    <w:p w14:paraId="0CE25D70" w14:textId="2D4450C0" w:rsidR="006049AC" w:rsidRDefault="006049AC" w:rsidP="003C50ED">
      <w:pPr>
        <w:rPr>
          <w:sz w:val="24"/>
          <w:szCs w:val="24"/>
        </w:rPr>
      </w:pPr>
    </w:p>
    <w:p w14:paraId="30DA99B6" w14:textId="77777777" w:rsidR="00472C90" w:rsidRDefault="00472C90" w:rsidP="003C50ED">
      <w:pPr>
        <w:rPr>
          <w:sz w:val="24"/>
          <w:szCs w:val="24"/>
        </w:rPr>
      </w:pPr>
    </w:p>
    <w:p w14:paraId="30C3FF24" w14:textId="3817865A" w:rsidR="003C50ED" w:rsidRPr="003C50ED" w:rsidRDefault="003C50ED" w:rsidP="003C50ED">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Reduction »</w:t>
      </w:r>
      <w:r w:rsidRPr="003C50ED">
        <w:rPr>
          <w:color w:val="FF0000"/>
          <w:sz w:val="26"/>
          <w:szCs w:val="26"/>
          <w:u w:val="single"/>
        </w:rPr>
        <w:t> :</w:t>
      </w:r>
    </w:p>
    <w:p w14:paraId="078E702A" w14:textId="5C5D980F" w:rsidR="003C50ED" w:rsidRPr="00D66A6E" w:rsidRDefault="00565575" w:rsidP="003C50ED">
      <w:pPr>
        <w:rPr>
          <w:sz w:val="24"/>
          <w:szCs w:val="24"/>
          <w:lang w:val="en-US"/>
        </w:rPr>
      </w:pPr>
      <w:r w:rsidRPr="00D66A6E">
        <w:rPr>
          <w:sz w:val="24"/>
          <w:szCs w:val="24"/>
          <w:lang w:val="en-US"/>
        </w:rPr>
        <w:t>create table R</w:t>
      </w:r>
      <w:r w:rsidR="003C50ED" w:rsidRPr="00D66A6E">
        <w:rPr>
          <w:sz w:val="24"/>
          <w:szCs w:val="24"/>
          <w:lang w:val="en-US"/>
        </w:rPr>
        <w:t>e</w:t>
      </w:r>
      <w:r w:rsidRPr="00D66A6E">
        <w:rPr>
          <w:sz w:val="24"/>
          <w:szCs w:val="24"/>
          <w:lang w:val="en-US"/>
        </w:rPr>
        <w:t>duction (</w:t>
      </w:r>
    </w:p>
    <w:p w14:paraId="6857EA57" w14:textId="77777777" w:rsidR="003C50ED" w:rsidRPr="00D66A6E" w:rsidRDefault="00565575" w:rsidP="003C50ED">
      <w:pPr>
        <w:ind w:firstLine="720"/>
        <w:rPr>
          <w:sz w:val="24"/>
          <w:szCs w:val="24"/>
          <w:lang w:val="en-US"/>
        </w:rPr>
      </w:pPr>
      <w:r w:rsidRPr="00D66A6E">
        <w:rPr>
          <w:sz w:val="24"/>
          <w:szCs w:val="24"/>
          <w:lang w:val="en-US"/>
        </w:rPr>
        <w:t xml:space="preserve"> codeReduc varchar(25) primary key, </w:t>
      </w:r>
    </w:p>
    <w:p w14:paraId="394D3211" w14:textId="77777777" w:rsidR="003C50ED" w:rsidRPr="00974526" w:rsidRDefault="00565575" w:rsidP="003C50ED">
      <w:pPr>
        <w:ind w:firstLine="720"/>
        <w:rPr>
          <w:sz w:val="24"/>
          <w:szCs w:val="24"/>
          <w:lang w:val="en-US"/>
        </w:rPr>
      </w:pPr>
      <w:r w:rsidRPr="00974526">
        <w:rPr>
          <w:sz w:val="24"/>
          <w:szCs w:val="24"/>
          <w:lang w:val="en-US"/>
        </w:rPr>
        <w:t xml:space="preserve">trancheAge varchar(5), </w:t>
      </w:r>
    </w:p>
    <w:p w14:paraId="7EE5E270" w14:textId="77777777" w:rsidR="003C50ED" w:rsidRPr="003C50ED" w:rsidRDefault="00565575" w:rsidP="003C50ED">
      <w:pPr>
        <w:ind w:firstLine="720"/>
        <w:rPr>
          <w:sz w:val="24"/>
          <w:szCs w:val="24"/>
        </w:rPr>
      </w:pPr>
      <w:r w:rsidRPr="003C50ED">
        <w:rPr>
          <w:sz w:val="24"/>
          <w:szCs w:val="24"/>
        </w:rPr>
        <w:t xml:space="preserve">pourcentage varchar (5) </w:t>
      </w:r>
    </w:p>
    <w:p w14:paraId="56FDEE1C" w14:textId="77777777" w:rsidR="003C50ED" w:rsidRPr="003C50ED" w:rsidRDefault="00565575" w:rsidP="003C50ED">
      <w:pPr>
        <w:rPr>
          <w:sz w:val="24"/>
          <w:szCs w:val="24"/>
        </w:rPr>
      </w:pPr>
      <w:r w:rsidRPr="003C50ED">
        <w:rPr>
          <w:sz w:val="24"/>
          <w:szCs w:val="24"/>
        </w:rPr>
        <w:t xml:space="preserve">); </w:t>
      </w:r>
    </w:p>
    <w:p w14:paraId="37294E17" w14:textId="02781CD8" w:rsidR="003C50ED" w:rsidRDefault="003C50ED" w:rsidP="003C50ED">
      <w:pPr>
        <w:rPr>
          <w:sz w:val="24"/>
          <w:szCs w:val="24"/>
        </w:rPr>
      </w:pPr>
    </w:p>
    <w:p w14:paraId="2A023642" w14:textId="77777777" w:rsidR="00DC479A" w:rsidRPr="003C50ED" w:rsidRDefault="00DC479A" w:rsidP="00DC479A">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Inscription »</w:t>
      </w:r>
      <w:r w:rsidRPr="003C50ED">
        <w:rPr>
          <w:color w:val="FF0000"/>
          <w:sz w:val="26"/>
          <w:szCs w:val="26"/>
          <w:u w:val="single"/>
        </w:rPr>
        <w:t> :</w:t>
      </w:r>
    </w:p>
    <w:p w14:paraId="31E83EE5" w14:textId="77777777" w:rsidR="00DC479A" w:rsidRPr="003C50ED" w:rsidRDefault="00DC479A" w:rsidP="00DC479A">
      <w:pPr>
        <w:rPr>
          <w:sz w:val="24"/>
          <w:szCs w:val="24"/>
        </w:rPr>
      </w:pPr>
      <w:r w:rsidRPr="003C50ED">
        <w:rPr>
          <w:sz w:val="24"/>
          <w:szCs w:val="24"/>
        </w:rPr>
        <w:t xml:space="preserve">create table Inscription ( </w:t>
      </w:r>
    </w:p>
    <w:p w14:paraId="35C1A485" w14:textId="77777777" w:rsidR="00DC479A" w:rsidRPr="003C50ED" w:rsidRDefault="00DC479A" w:rsidP="00DC479A">
      <w:pPr>
        <w:ind w:firstLine="720"/>
        <w:rPr>
          <w:sz w:val="24"/>
          <w:szCs w:val="24"/>
        </w:rPr>
      </w:pPr>
      <w:r w:rsidRPr="003C50ED">
        <w:rPr>
          <w:sz w:val="24"/>
          <w:szCs w:val="24"/>
        </w:rPr>
        <w:t xml:space="preserve">idTypeCours int references TypeCours, </w:t>
      </w:r>
    </w:p>
    <w:p w14:paraId="60D1472D" w14:textId="77777777" w:rsidR="00DC479A" w:rsidRPr="003C50ED" w:rsidRDefault="00DC479A" w:rsidP="00DC479A">
      <w:pPr>
        <w:ind w:firstLine="720"/>
        <w:rPr>
          <w:sz w:val="24"/>
          <w:szCs w:val="24"/>
        </w:rPr>
      </w:pPr>
      <w:r w:rsidRPr="003C50ED">
        <w:rPr>
          <w:sz w:val="24"/>
          <w:szCs w:val="24"/>
        </w:rPr>
        <w:t xml:space="preserve">codePers int references Adhérent, </w:t>
      </w:r>
    </w:p>
    <w:p w14:paraId="57A4606A" w14:textId="77777777" w:rsidR="00DC479A" w:rsidRPr="003C50ED" w:rsidRDefault="00DC479A" w:rsidP="00DC479A">
      <w:pPr>
        <w:ind w:firstLine="720"/>
        <w:rPr>
          <w:sz w:val="24"/>
          <w:szCs w:val="24"/>
        </w:rPr>
      </w:pPr>
      <w:r w:rsidRPr="003C50ED">
        <w:rPr>
          <w:sz w:val="24"/>
          <w:szCs w:val="24"/>
        </w:rPr>
        <w:t xml:space="preserve">dateInscription date, </w:t>
      </w:r>
    </w:p>
    <w:p w14:paraId="58139EE5" w14:textId="77777777" w:rsidR="00DC479A" w:rsidRPr="003C50ED" w:rsidRDefault="00DC479A" w:rsidP="00DC479A">
      <w:pPr>
        <w:ind w:firstLine="720"/>
        <w:rPr>
          <w:sz w:val="24"/>
          <w:szCs w:val="24"/>
        </w:rPr>
      </w:pPr>
      <w:r w:rsidRPr="003C50ED">
        <w:rPr>
          <w:sz w:val="24"/>
          <w:szCs w:val="24"/>
        </w:rPr>
        <w:t xml:space="preserve">idCheval int references Cheval, </w:t>
      </w:r>
    </w:p>
    <w:p w14:paraId="03C38F9C" w14:textId="77777777" w:rsidR="00DC479A" w:rsidRPr="003C50ED" w:rsidRDefault="00DC479A" w:rsidP="00DC479A">
      <w:pPr>
        <w:ind w:firstLine="720"/>
        <w:rPr>
          <w:sz w:val="24"/>
          <w:szCs w:val="24"/>
        </w:rPr>
      </w:pPr>
      <w:r w:rsidRPr="003C50ED">
        <w:rPr>
          <w:sz w:val="24"/>
          <w:szCs w:val="24"/>
        </w:rPr>
        <w:t xml:space="preserve">primary key (idTypeCours, codePers) </w:t>
      </w:r>
    </w:p>
    <w:p w14:paraId="0069140A" w14:textId="77777777" w:rsidR="00DC479A" w:rsidRPr="003C50ED" w:rsidRDefault="00DC479A" w:rsidP="00DC479A">
      <w:pPr>
        <w:rPr>
          <w:sz w:val="24"/>
          <w:szCs w:val="24"/>
        </w:rPr>
      </w:pPr>
      <w:r w:rsidRPr="003C50ED">
        <w:rPr>
          <w:sz w:val="24"/>
          <w:szCs w:val="24"/>
        </w:rPr>
        <w:t>);</w:t>
      </w:r>
    </w:p>
    <w:p w14:paraId="54F7303B" w14:textId="77777777" w:rsidR="00DC479A" w:rsidRDefault="00DC479A" w:rsidP="003C50ED">
      <w:pPr>
        <w:rPr>
          <w:sz w:val="24"/>
          <w:szCs w:val="24"/>
        </w:rPr>
      </w:pPr>
    </w:p>
    <w:p w14:paraId="496C5859" w14:textId="33AA4E7B" w:rsidR="003C50ED" w:rsidRPr="003C50ED" w:rsidRDefault="003C50ED" w:rsidP="003C50ED">
      <w:pPr>
        <w:rPr>
          <w:color w:val="FF0000"/>
          <w:sz w:val="26"/>
          <w:szCs w:val="26"/>
          <w:u w:val="single"/>
        </w:rPr>
      </w:pPr>
      <w:r w:rsidRPr="003C50ED">
        <w:rPr>
          <w:color w:val="FF0000"/>
          <w:sz w:val="26"/>
          <w:szCs w:val="26"/>
          <w:u w:val="single"/>
        </w:rPr>
        <w:t xml:space="preserve">Création de la Table </w:t>
      </w:r>
      <w:r>
        <w:rPr>
          <w:color w:val="FF0000"/>
          <w:sz w:val="26"/>
          <w:szCs w:val="26"/>
          <w:u w:val="single"/>
        </w:rPr>
        <w:t>« Cheval »</w:t>
      </w:r>
      <w:r w:rsidRPr="003C50ED">
        <w:rPr>
          <w:color w:val="FF0000"/>
          <w:sz w:val="26"/>
          <w:szCs w:val="26"/>
          <w:u w:val="single"/>
        </w:rPr>
        <w:t> :</w:t>
      </w:r>
    </w:p>
    <w:p w14:paraId="593E2180" w14:textId="77777777" w:rsidR="003C50ED" w:rsidRPr="00D66A6E" w:rsidRDefault="00565575" w:rsidP="003C50ED">
      <w:pPr>
        <w:rPr>
          <w:sz w:val="24"/>
          <w:szCs w:val="24"/>
          <w:lang w:val="en-US"/>
        </w:rPr>
      </w:pPr>
      <w:r w:rsidRPr="00D66A6E">
        <w:rPr>
          <w:sz w:val="24"/>
          <w:szCs w:val="24"/>
          <w:lang w:val="en-US"/>
        </w:rPr>
        <w:t xml:space="preserve">create table Cheval ( </w:t>
      </w:r>
    </w:p>
    <w:p w14:paraId="49C92178" w14:textId="77777777" w:rsidR="003C50ED" w:rsidRPr="00D66A6E" w:rsidRDefault="00565575" w:rsidP="003C50ED">
      <w:pPr>
        <w:ind w:firstLine="720"/>
        <w:rPr>
          <w:sz w:val="24"/>
          <w:szCs w:val="24"/>
          <w:lang w:val="en-US"/>
        </w:rPr>
      </w:pPr>
      <w:r w:rsidRPr="00D66A6E">
        <w:rPr>
          <w:sz w:val="24"/>
          <w:szCs w:val="24"/>
          <w:lang w:val="en-US"/>
        </w:rPr>
        <w:t xml:space="preserve">idCheval int primary key, </w:t>
      </w:r>
    </w:p>
    <w:p w14:paraId="16B2016B" w14:textId="77777777" w:rsidR="003C50ED" w:rsidRPr="003C50ED" w:rsidRDefault="00565575" w:rsidP="003C50ED">
      <w:pPr>
        <w:ind w:firstLine="720"/>
        <w:rPr>
          <w:sz w:val="24"/>
          <w:szCs w:val="24"/>
        </w:rPr>
      </w:pPr>
      <w:r w:rsidRPr="003C50ED">
        <w:rPr>
          <w:sz w:val="24"/>
          <w:szCs w:val="24"/>
        </w:rPr>
        <w:t xml:space="preserve">dateNaissance date, </w:t>
      </w:r>
    </w:p>
    <w:p w14:paraId="355F4C95" w14:textId="77777777" w:rsidR="003C50ED" w:rsidRPr="003C50ED" w:rsidRDefault="00565575" w:rsidP="003C50ED">
      <w:pPr>
        <w:ind w:firstLine="720"/>
        <w:rPr>
          <w:sz w:val="24"/>
          <w:szCs w:val="24"/>
        </w:rPr>
      </w:pPr>
      <w:r w:rsidRPr="003C50ED">
        <w:rPr>
          <w:sz w:val="24"/>
          <w:szCs w:val="24"/>
        </w:rPr>
        <w:t xml:space="preserve">nomCheval varchar(25), </w:t>
      </w:r>
    </w:p>
    <w:p w14:paraId="22D30C18" w14:textId="77777777" w:rsidR="003C50ED" w:rsidRPr="003C50ED" w:rsidRDefault="00565575" w:rsidP="003C50ED">
      <w:pPr>
        <w:ind w:firstLine="720"/>
        <w:rPr>
          <w:sz w:val="24"/>
          <w:szCs w:val="24"/>
        </w:rPr>
      </w:pPr>
      <w:r w:rsidRPr="003C50ED">
        <w:rPr>
          <w:sz w:val="24"/>
          <w:szCs w:val="24"/>
        </w:rPr>
        <w:t xml:space="preserve">caractéristiques varchar(200) </w:t>
      </w:r>
    </w:p>
    <w:p w14:paraId="76B2F984" w14:textId="77777777" w:rsidR="003C50ED" w:rsidRPr="003C50ED" w:rsidRDefault="00565575" w:rsidP="003C50ED">
      <w:pPr>
        <w:rPr>
          <w:sz w:val="24"/>
          <w:szCs w:val="24"/>
        </w:rPr>
      </w:pPr>
      <w:r w:rsidRPr="003C50ED">
        <w:rPr>
          <w:sz w:val="24"/>
          <w:szCs w:val="24"/>
        </w:rPr>
        <w:t xml:space="preserve">); </w:t>
      </w:r>
    </w:p>
    <w:p w14:paraId="18C1C8B7" w14:textId="77777777" w:rsidR="00150DD5" w:rsidRPr="00287494" w:rsidRDefault="00150DD5" w:rsidP="00287494">
      <w:pPr>
        <w:rPr>
          <w:sz w:val="24"/>
          <w:szCs w:val="20"/>
        </w:rPr>
      </w:pPr>
    </w:p>
    <w:p w14:paraId="5707D3E4" w14:textId="5D3DD30B" w:rsidR="003D4A2C" w:rsidRDefault="003D4A2C" w:rsidP="003D4A2C">
      <w:pPr>
        <w:pStyle w:val="Paragraphedeliste"/>
        <w:numPr>
          <w:ilvl w:val="0"/>
          <w:numId w:val="2"/>
        </w:numPr>
        <w:spacing w:after="0"/>
        <w:rPr>
          <w:b/>
          <w:bCs/>
          <w:color w:val="FF0000"/>
          <w:sz w:val="28"/>
          <w:szCs w:val="28"/>
          <w:u w:val="single"/>
        </w:rPr>
      </w:pPr>
      <w:r w:rsidRPr="003D4A2C">
        <w:rPr>
          <w:b/>
          <w:bCs/>
          <w:color w:val="FF0000"/>
          <w:sz w:val="28"/>
          <w:szCs w:val="28"/>
          <w:u w:val="single"/>
        </w:rPr>
        <w:t>Méthode utilisée :</w:t>
      </w:r>
    </w:p>
    <w:p w14:paraId="5E9548B6" w14:textId="44B105D1" w:rsidR="001A2703" w:rsidRDefault="00974526" w:rsidP="00974526">
      <w:r>
        <w:t>Pour cette étape 2, nous nous sommes organisés de façon que l’un s’occupe du schéma de la base de données, et l’autre qui s’occupe de requêtes qui permet de créer les tables sous ORCLIUT.</w:t>
      </w:r>
    </w:p>
    <w:p w14:paraId="2432D550" w14:textId="1F5D38FE" w:rsidR="00974526" w:rsidRDefault="00974526" w:rsidP="00AB02A7">
      <w:pPr>
        <w:spacing w:after="200"/>
      </w:pPr>
    </w:p>
    <w:p w14:paraId="44CE98A9" w14:textId="0A079882" w:rsidR="009D359E" w:rsidRDefault="00876042" w:rsidP="009D359E">
      <w:r>
        <w:t xml:space="preserve">Pour </w:t>
      </w:r>
      <w:r w:rsidR="009D359E">
        <w:t>ensuite créer ce le schéma de la base de données, nous avons tout d’abord recopier les classes tel quel puis nous avons identifié quel attribut était la clé primaire {id}.</w:t>
      </w:r>
    </w:p>
    <w:p w14:paraId="60726CD8" w14:textId="63815900" w:rsidR="009D359E" w:rsidRDefault="009D359E" w:rsidP="009D359E">
      <w:r>
        <w:t>Puis nous avons regardé les multiplicités, pour pouvoir ensuite voir quelles règles leurs correspondaient via le cours.</w:t>
      </w:r>
    </w:p>
    <w:p w14:paraId="673B4374" w14:textId="67AA97FB" w:rsidR="009D359E" w:rsidRDefault="009D359E" w:rsidP="009D359E">
      <w:r>
        <w:t>Et nous avons vu durant cette attribution, que les classes : Adhérent et Moniteur, ne possédaient pas de clé primaire dans leurs classes, puisqu’elles sont des héritages de la classe Personne, donc KeyPrimary = CodePers.</w:t>
      </w:r>
    </w:p>
    <w:p w14:paraId="16955672" w14:textId="09223667" w:rsidR="009D359E" w:rsidRDefault="009D359E" w:rsidP="009D359E">
      <w:r>
        <w:lastRenderedPageBreak/>
        <w:t>Puis nous avons pu compléter le reste du schéma avec cette association</w:t>
      </w:r>
      <w:r w:rsidR="004A5EC9">
        <w:t>, en articulier TypeCours.</w:t>
      </w:r>
    </w:p>
    <w:p w14:paraId="008DB536" w14:textId="576D7709" w:rsidR="004A5EC9" w:rsidRDefault="004A5EC9" w:rsidP="009D359E"/>
    <w:p w14:paraId="1D7C8ABC" w14:textId="694DDA59" w:rsidR="004A5EC9" w:rsidRDefault="004A5EC9" w:rsidP="009D359E">
      <w:r>
        <w:t>Après avoir fait le schéma de base de données, nous avons fait les requêtes qui nous ont permis de créer ces tables.</w:t>
      </w:r>
    </w:p>
    <w:p w14:paraId="6ABE6C5C" w14:textId="5D459D63" w:rsidR="004A5EC9" w:rsidRDefault="004A5EC9" w:rsidP="009D359E">
      <w:r>
        <w:t>Nous avons utilisé ORCLIUT pour pouvoir le faire ainsi qu’ORACLE.</w:t>
      </w:r>
    </w:p>
    <w:p w14:paraId="34209206" w14:textId="45FC3DD5" w:rsidR="004A5EC9" w:rsidRDefault="004A5EC9" w:rsidP="009D359E">
      <w:r>
        <w:t>Nous avons simplement suivi le cours avec les étapes pour créer les tables, tout comme ce que l’on avait fait dans le tout premier TP, avec Buveur, Vin etc.</w:t>
      </w:r>
    </w:p>
    <w:p w14:paraId="55CE50D3" w14:textId="23DA399F" w:rsidR="004A5EC9" w:rsidRDefault="004A5EC9" w:rsidP="004A5EC9"/>
    <w:p w14:paraId="05E14455" w14:textId="111E5258" w:rsidR="004A5EC9" w:rsidRDefault="00191F51" w:rsidP="00803D92">
      <w:r>
        <w:t xml:space="preserve">1. </w:t>
      </w:r>
      <w:r w:rsidR="004A5EC9">
        <w:t>On créer la Table avec le nom correspondant (</w:t>
      </w:r>
    </w:p>
    <w:p w14:paraId="0669FC10" w14:textId="753F69A0" w:rsidR="004A5EC9" w:rsidRDefault="004A5EC9" w:rsidP="004A5EC9">
      <w:r>
        <w:tab/>
      </w:r>
      <w:r w:rsidR="00191F51">
        <w:t xml:space="preserve">2. </w:t>
      </w:r>
      <w:r>
        <w:t>{id} donc la clef primaire,</w:t>
      </w:r>
    </w:p>
    <w:p w14:paraId="693DFA0F" w14:textId="23AC5BF5" w:rsidR="004A5EC9" w:rsidRDefault="00191F51" w:rsidP="00191F51">
      <w:pPr>
        <w:ind w:firstLine="720"/>
      </w:pPr>
      <w:r>
        <w:t xml:space="preserve">3. </w:t>
      </w:r>
      <w:r w:rsidR="004A5EC9">
        <w:t>Puis nous rajoutons les attributs que la classe comprend,</w:t>
      </w:r>
    </w:p>
    <w:p w14:paraId="47C29363" w14:textId="5A6CBB1B" w:rsidR="004A5EC9" w:rsidRDefault="00191F51" w:rsidP="00191F51">
      <w:pPr>
        <w:ind w:left="720"/>
      </w:pPr>
      <w:r>
        <w:t xml:space="preserve">4. </w:t>
      </w:r>
      <w:r w:rsidR="004A5EC9">
        <w:t>Puis si nécessaire comme dans la table « Cours », nous faisons référence à une</w:t>
      </w:r>
      <w:r>
        <w:t xml:space="preserve"> </w:t>
      </w:r>
      <w:r w:rsidR="004A5EC9">
        <w:t xml:space="preserve">autre table </w:t>
      </w:r>
      <w:r w:rsidR="00803D92">
        <w:t>avec sa clef primaire selon la multiplicité qui était nécessaire tout comme dans le schéma de base de données.</w:t>
      </w:r>
    </w:p>
    <w:p w14:paraId="457DAEC8" w14:textId="01A7135D" w:rsidR="00803D92" w:rsidRDefault="00803D92" w:rsidP="004A5EC9"/>
    <w:p w14:paraId="019E8F0F" w14:textId="48D36908" w:rsidR="00803D92" w:rsidRPr="00D70D02" w:rsidRDefault="00803D92" w:rsidP="004A5EC9">
      <w:r>
        <w:t>Et nous avons répété la même méthode pour chaque Table.</w:t>
      </w:r>
    </w:p>
    <w:sectPr w:rsidR="00803D92" w:rsidRPr="00D70D02" w:rsidSect="00AB02A7">
      <w:headerReference w:type="default" r:id="rId9"/>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2E52C" w14:textId="77777777" w:rsidR="003D4A2C" w:rsidRDefault="003D4A2C">
      <w:r>
        <w:separator/>
      </w:r>
    </w:p>
    <w:p w14:paraId="38FEAFF0" w14:textId="77777777" w:rsidR="003D4A2C" w:rsidRDefault="003D4A2C"/>
  </w:endnote>
  <w:endnote w:type="continuationSeparator" w:id="0">
    <w:p w14:paraId="10878E69" w14:textId="77777777" w:rsidR="003D4A2C" w:rsidRDefault="003D4A2C">
      <w:r>
        <w:continuationSeparator/>
      </w:r>
    </w:p>
    <w:p w14:paraId="3B6F1535" w14:textId="77777777" w:rsidR="003D4A2C" w:rsidRDefault="003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4EB5C4C5"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E4A9E7F"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54D4C" w14:textId="77777777" w:rsidR="003D4A2C" w:rsidRDefault="003D4A2C">
      <w:r>
        <w:separator/>
      </w:r>
    </w:p>
    <w:p w14:paraId="5F33491B" w14:textId="77777777" w:rsidR="003D4A2C" w:rsidRDefault="003D4A2C"/>
  </w:footnote>
  <w:footnote w:type="continuationSeparator" w:id="0">
    <w:p w14:paraId="058732F2" w14:textId="77777777" w:rsidR="003D4A2C" w:rsidRDefault="003D4A2C">
      <w:r>
        <w:continuationSeparator/>
      </w:r>
    </w:p>
    <w:p w14:paraId="2EBA2656" w14:textId="77777777" w:rsidR="003D4A2C" w:rsidRDefault="003D4A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7FCAB9E1" w14:textId="77777777" w:rsidTr="00360494">
      <w:trPr>
        <w:trHeight w:val="978"/>
      </w:trPr>
      <w:tc>
        <w:tcPr>
          <w:tcW w:w="10035" w:type="dxa"/>
          <w:tcBorders>
            <w:top w:val="nil"/>
            <w:left w:val="nil"/>
            <w:bottom w:val="single" w:sz="36" w:space="0" w:color="34ABA2" w:themeColor="accent3"/>
            <w:right w:val="nil"/>
          </w:tcBorders>
        </w:tcPr>
        <w:p w14:paraId="5CFD62F8" w14:textId="77777777" w:rsidR="00D077E9" w:rsidRDefault="00D077E9">
          <w:pPr>
            <w:pStyle w:val="En-tte"/>
          </w:pPr>
        </w:p>
      </w:tc>
    </w:tr>
  </w:tbl>
  <w:p w14:paraId="1F49DB43"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644"/>
    <w:multiLevelType w:val="hybridMultilevel"/>
    <w:tmpl w:val="E0666C6E"/>
    <w:lvl w:ilvl="0" w:tplc="0142C2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765CD1"/>
    <w:multiLevelType w:val="hybridMultilevel"/>
    <w:tmpl w:val="BDFE719A"/>
    <w:lvl w:ilvl="0" w:tplc="6264FFD2">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698E45F0"/>
    <w:multiLevelType w:val="hybridMultilevel"/>
    <w:tmpl w:val="BB1A4C76"/>
    <w:lvl w:ilvl="0" w:tplc="756641D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A2C"/>
    <w:rsid w:val="00010F81"/>
    <w:rsid w:val="0002482E"/>
    <w:rsid w:val="00050324"/>
    <w:rsid w:val="000857E1"/>
    <w:rsid w:val="000A0150"/>
    <w:rsid w:val="000A0978"/>
    <w:rsid w:val="000E2816"/>
    <w:rsid w:val="000E63C9"/>
    <w:rsid w:val="00130E9D"/>
    <w:rsid w:val="00150A6D"/>
    <w:rsid w:val="00150DD5"/>
    <w:rsid w:val="00185B35"/>
    <w:rsid w:val="00191F51"/>
    <w:rsid w:val="001A2703"/>
    <w:rsid w:val="001B4C9F"/>
    <w:rsid w:val="001F2BC8"/>
    <w:rsid w:val="001F5F6B"/>
    <w:rsid w:val="00200B90"/>
    <w:rsid w:val="00243EBC"/>
    <w:rsid w:val="00246A35"/>
    <w:rsid w:val="00270C80"/>
    <w:rsid w:val="00284348"/>
    <w:rsid w:val="00287494"/>
    <w:rsid w:val="002F51F5"/>
    <w:rsid w:val="00312137"/>
    <w:rsid w:val="00312271"/>
    <w:rsid w:val="00327AF1"/>
    <w:rsid w:val="00330359"/>
    <w:rsid w:val="0033762F"/>
    <w:rsid w:val="00360494"/>
    <w:rsid w:val="0036685B"/>
    <w:rsid w:val="00366C7E"/>
    <w:rsid w:val="00384EA3"/>
    <w:rsid w:val="003A39A1"/>
    <w:rsid w:val="003C2191"/>
    <w:rsid w:val="003C50ED"/>
    <w:rsid w:val="003D3863"/>
    <w:rsid w:val="003D4A2C"/>
    <w:rsid w:val="004110DE"/>
    <w:rsid w:val="004361F1"/>
    <w:rsid w:val="0044085A"/>
    <w:rsid w:val="00472C90"/>
    <w:rsid w:val="00494981"/>
    <w:rsid w:val="004A5EC9"/>
    <w:rsid w:val="004B21A5"/>
    <w:rsid w:val="005037F0"/>
    <w:rsid w:val="00516A86"/>
    <w:rsid w:val="005275F6"/>
    <w:rsid w:val="00532541"/>
    <w:rsid w:val="0054326D"/>
    <w:rsid w:val="00565575"/>
    <w:rsid w:val="00572102"/>
    <w:rsid w:val="00582EB7"/>
    <w:rsid w:val="005F1BB0"/>
    <w:rsid w:val="005F294C"/>
    <w:rsid w:val="006049AC"/>
    <w:rsid w:val="006355AD"/>
    <w:rsid w:val="0063592C"/>
    <w:rsid w:val="00653940"/>
    <w:rsid w:val="00656C4D"/>
    <w:rsid w:val="006B182B"/>
    <w:rsid w:val="006C0E76"/>
    <w:rsid w:val="006E5716"/>
    <w:rsid w:val="007302B3"/>
    <w:rsid w:val="00730733"/>
    <w:rsid w:val="00730E3A"/>
    <w:rsid w:val="00736AAF"/>
    <w:rsid w:val="00765B2A"/>
    <w:rsid w:val="007669B8"/>
    <w:rsid w:val="00783A34"/>
    <w:rsid w:val="007C6B52"/>
    <w:rsid w:val="007D16C5"/>
    <w:rsid w:val="00803D92"/>
    <w:rsid w:val="00862FE4"/>
    <w:rsid w:val="0086389A"/>
    <w:rsid w:val="00876042"/>
    <w:rsid w:val="0087605E"/>
    <w:rsid w:val="00882C06"/>
    <w:rsid w:val="00891F1F"/>
    <w:rsid w:val="008A31CF"/>
    <w:rsid w:val="008B1FEE"/>
    <w:rsid w:val="00903C32"/>
    <w:rsid w:val="0091275B"/>
    <w:rsid w:val="00916B16"/>
    <w:rsid w:val="009173B9"/>
    <w:rsid w:val="0093335D"/>
    <w:rsid w:val="0093613E"/>
    <w:rsid w:val="00943026"/>
    <w:rsid w:val="00966B81"/>
    <w:rsid w:val="00974526"/>
    <w:rsid w:val="009A466A"/>
    <w:rsid w:val="009C6B05"/>
    <w:rsid w:val="009C7720"/>
    <w:rsid w:val="009D359E"/>
    <w:rsid w:val="00A23AFA"/>
    <w:rsid w:val="00A31B3E"/>
    <w:rsid w:val="00A532F3"/>
    <w:rsid w:val="00A61747"/>
    <w:rsid w:val="00A8489E"/>
    <w:rsid w:val="00AB02A7"/>
    <w:rsid w:val="00AC29F3"/>
    <w:rsid w:val="00B231E5"/>
    <w:rsid w:val="00BE6C1C"/>
    <w:rsid w:val="00C02B87"/>
    <w:rsid w:val="00C0540B"/>
    <w:rsid w:val="00C4086D"/>
    <w:rsid w:val="00C9399F"/>
    <w:rsid w:val="00CA1896"/>
    <w:rsid w:val="00CB5B28"/>
    <w:rsid w:val="00CB6B6E"/>
    <w:rsid w:val="00CF5371"/>
    <w:rsid w:val="00D0323A"/>
    <w:rsid w:val="00D0559F"/>
    <w:rsid w:val="00D077E9"/>
    <w:rsid w:val="00D349A4"/>
    <w:rsid w:val="00D42CB7"/>
    <w:rsid w:val="00D5413D"/>
    <w:rsid w:val="00D570A9"/>
    <w:rsid w:val="00D66A6E"/>
    <w:rsid w:val="00D70D02"/>
    <w:rsid w:val="00D770C7"/>
    <w:rsid w:val="00D86945"/>
    <w:rsid w:val="00D90290"/>
    <w:rsid w:val="00DC479A"/>
    <w:rsid w:val="00DC734C"/>
    <w:rsid w:val="00DD152F"/>
    <w:rsid w:val="00DE213F"/>
    <w:rsid w:val="00DF027C"/>
    <w:rsid w:val="00E00A32"/>
    <w:rsid w:val="00E16849"/>
    <w:rsid w:val="00E22ACD"/>
    <w:rsid w:val="00E620B0"/>
    <w:rsid w:val="00E81B40"/>
    <w:rsid w:val="00EF555B"/>
    <w:rsid w:val="00F027BB"/>
    <w:rsid w:val="00F11DCF"/>
    <w:rsid w:val="00F162EA"/>
    <w:rsid w:val="00F52D27"/>
    <w:rsid w:val="00F83527"/>
    <w:rsid w:val="00FB26E1"/>
    <w:rsid w:val="00FD583F"/>
    <w:rsid w:val="00FD7488"/>
    <w:rsid w:val="00FE3D5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F6ACB"/>
  <w15:docId w15:val="{1BE34FFB-CF84-42F8-84E7-43EB72C81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0ED"/>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qFormat/>
    <w:rsid w:val="003D4A2C"/>
    <w:pPr>
      <w:spacing w:after="160" w:line="259" w:lineRule="auto"/>
      <w:ind w:left="720"/>
      <w:contextualSpacing/>
    </w:pPr>
    <w:rPr>
      <w:rFonts w:eastAsiaTheme="minorHAnsi"/>
      <w:b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Local\Microsoft\Office\16.0\DTS\fr-FR%7b9CDCCF0F-2D01-4FEC-AE31-382D543070E6%7d\%7b128D4274-DC06-4E41-BEC0-B7DCB40762A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296376C950483F8F0A4E1F8F42F0DF"/>
        <w:category>
          <w:name w:val="Général"/>
          <w:gallery w:val="placeholder"/>
        </w:category>
        <w:types>
          <w:type w:val="bbPlcHdr"/>
        </w:types>
        <w:behaviors>
          <w:behavior w:val="content"/>
        </w:behaviors>
        <w:guid w:val="{7F31FCBF-14A5-4724-976B-FF1550281E25}"/>
      </w:docPartPr>
      <w:docPartBody>
        <w:p w:rsidR="00EB6686" w:rsidRDefault="00EB6686">
          <w:pPr>
            <w:pStyle w:val="B7296376C950483F8F0A4E1F8F42F0DF"/>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686"/>
    <w:rsid w:val="00EB66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B7296376C950483F8F0A4E1F8F42F0DF">
    <w:name w:val="B7296376C950483F8F0A4E1F8F42F0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{128D4274-DC06-4E41-BEC0-B7DCB40762AF}tf16392850_win32</Template>
  <TotalTime>113</TotalTime>
  <Pages>5</Pages>
  <Words>535</Words>
  <Characters>2947</Characters>
  <Application>Microsoft Office Word</Application>
  <DocSecurity>0</DocSecurity>
  <Lines>24</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Aubin Tourais</dc:creator>
  <cp:keywords/>
  <cp:lastModifiedBy>Aubin</cp:lastModifiedBy>
  <cp:revision>10</cp:revision>
  <cp:lastPrinted>2006-08-01T17:47:00Z</cp:lastPrinted>
  <dcterms:created xsi:type="dcterms:W3CDTF">2022-01-14T17:25:00Z</dcterms:created>
  <dcterms:modified xsi:type="dcterms:W3CDTF">2022-01-14T19:45:00Z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